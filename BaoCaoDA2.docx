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18D875" w14:textId="77777777" w:rsidR="00D43D0F" w:rsidRDefault="00D43D0F" w:rsidP="009B0060">
      <w:pPr>
        <w:suppressAutoHyphens/>
        <w:autoSpaceDE w:val="0"/>
        <w:autoSpaceDN w:val="0"/>
        <w:adjustRightInd w:val="0"/>
        <w:jc w:val="center"/>
        <w:rPr>
          <w:bCs/>
          <w:sz w:val="28"/>
          <w:szCs w:val="28"/>
          <w:lang w:val="en"/>
        </w:rPr>
      </w:pPr>
    </w:p>
    <w:p w14:paraId="3EA2EA4F" w14:textId="66D95FB9" w:rsidR="009B0060" w:rsidRPr="00B10E7E" w:rsidRDefault="009B0060" w:rsidP="009B0060">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B03B2FE" w14:textId="77777777" w:rsidR="009B0060" w:rsidRPr="007E7FF7" w:rsidRDefault="009B0060" w:rsidP="009B006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F66908" w14:textId="77777777" w:rsidR="009B0060" w:rsidRPr="00B10E7E" w:rsidRDefault="009B0060" w:rsidP="009B006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3281892" w14:textId="22DE0698" w:rsidR="009B0060" w:rsidRPr="00B10E7E" w:rsidRDefault="009B0060" w:rsidP="009B0060">
      <w:pPr>
        <w:suppressAutoHyphens/>
        <w:autoSpaceDE w:val="0"/>
        <w:autoSpaceDN w:val="0"/>
        <w:adjustRightInd w:val="0"/>
        <w:ind w:firstLine="720"/>
        <w:jc w:val="center"/>
        <w:rPr>
          <w:lang w:val="en"/>
        </w:rPr>
      </w:pPr>
    </w:p>
    <w:p w14:paraId="24436984" w14:textId="7D57C3BD" w:rsidR="009B0060" w:rsidRPr="00B10E7E" w:rsidRDefault="0031025B" w:rsidP="0031025B">
      <w:pPr>
        <w:suppressAutoHyphens/>
        <w:autoSpaceDE w:val="0"/>
        <w:autoSpaceDN w:val="0"/>
        <w:adjustRightInd w:val="0"/>
        <w:ind w:firstLine="720"/>
        <w:jc w:val="center"/>
        <w:rPr>
          <w:b/>
          <w:bCs/>
          <w:sz w:val="28"/>
          <w:szCs w:val="28"/>
          <w:lang w:val="en"/>
        </w:rPr>
      </w:pPr>
      <w:r>
        <w:rPr>
          <w:bCs/>
          <w:noProof/>
          <w:sz w:val="28"/>
          <w:szCs w:val="28"/>
        </w:rPr>
        <w:drawing>
          <wp:inline distT="0" distB="0" distL="0" distR="0" wp14:anchorId="2AFD1DA7" wp14:editId="7A7EC574">
            <wp:extent cx="1127964" cy="6229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7674" cy="633795"/>
                    </a:xfrm>
                    <a:prstGeom prst="rect">
                      <a:avLst/>
                    </a:prstGeom>
                  </pic:spPr>
                </pic:pic>
              </a:graphicData>
            </a:graphic>
          </wp:inline>
        </w:drawing>
      </w:r>
    </w:p>
    <w:p w14:paraId="4933A393" w14:textId="77777777" w:rsidR="009B0060" w:rsidRPr="00B10E7E" w:rsidRDefault="009B0060" w:rsidP="009B0060">
      <w:pPr>
        <w:suppressAutoHyphens/>
        <w:autoSpaceDE w:val="0"/>
        <w:autoSpaceDN w:val="0"/>
        <w:adjustRightInd w:val="0"/>
        <w:ind w:firstLine="720"/>
        <w:rPr>
          <w:b/>
          <w:bCs/>
          <w:sz w:val="28"/>
          <w:szCs w:val="28"/>
          <w:lang w:val="en"/>
        </w:rPr>
      </w:pPr>
    </w:p>
    <w:p w14:paraId="5C6E18A6" w14:textId="100FDA9A" w:rsidR="009B0060" w:rsidRPr="00B05AAB" w:rsidRDefault="0031025B" w:rsidP="0031025B">
      <w:pPr>
        <w:tabs>
          <w:tab w:val="center" w:pos="4920"/>
          <w:tab w:val="right" w:pos="9121"/>
        </w:tabs>
        <w:suppressAutoHyphens/>
        <w:autoSpaceDE w:val="0"/>
        <w:autoSpaceDN w:val="0"/>
        <w:adjustRightInd w:val="0"/>
        <w:spacing w:line="360" w:lineRule="auto"/>
        <w:ind w:firstLine="720"/>
        <w:jc w:val="center"/>
        <w:rPr>
          <w:b/>
          <w:bCs/>
          <w:szCs w:val="32"/>
          <w:lang w:val="en"/>
        </w:rPr>
      </w:pPr>
      <w:r>
        <w:rPr>
          <w:b/>
          <w:bCs/>
          <w:szCs w:val="32"/>
          <w:lang w:val="en"/>
        </w:rPr>
        <w:t>ĐỒ ÁN 2</w:t>
      </w:r>
    </w:p>
    <w:p w14:paraId="06B47645" w14:textId="77777777" w:rsidR="009B0060" w:rsidRPr="00BE3329" w:rsidRDefault="009B0060" w:rsidP="009B0060">
      <w:pPr>
        <w:suppressAutoHyphens/>
        <w:autoSpaceDE w:val="0"/>
        <w:autoSpaceDN w:val="0"/>
        <w:adjustRightInd w:val="0"/>
        <w:jc w:val="both"/>
        <w:rPr>
          <w:b/>
          <w:bCs/>
          <w:sz w:val="48"/>
          <w:szCs w:val="48"/>
          <w:lang w:val="en"/>
        </w:rPr>
      </w:pPr>
    </w:p>
    <w:p w14:paraId="5429E000" w14:textId="45033785" w:rsidR="009B0060" w:rsidRPr="00BE3329" w:rsidRDefault="0031025B" w:rsidP="009B0060">
      <w:pPr>
        <w:pStyle w:val="Title"/>
        <w:jc w:val="center"/>
        <w:rPr>
          <w:rFonts w:ascii="Times New Roman" w:hAnsi="Times New Roman" w:cs="Times New Roman"/>
          <w:b/>
          <w:bCs/>
          <w:sz w:val="48"/>
          <w:szCs w:val="48"/>
          <w:lang w:val="en"/>
        </w:rPr>
      </w:pPr>
      <w:r>
        <w:rPr>
          <w:rFonts w:ascii="Times New Roman" w:hAnsi="Times New Roman" w:cs="Times New Roman"/>
          <w:b/>
          <w:bCs/>
          <w:sz w:val="48"/>
          <w:szCs w:val="48"/>
          <w:lang w:val="en"/>
        </w:rPr>
        <w:t>TÌM HIỂU VÀ XÂY DỰNG ỨNG DỤNG DỊCH TỰ ĐỘNG ANH – VIỆT DỰA TRÊN THƯ VIỆN TENSORFLOW</w:t>
      </w:r>
    </w:p>
    <w:p w14:paraId="65833CE9" w14:textId="77777777" w:rsidR="009B0060" w:rsidRPr="00B10E7E" w:rsidRDefault="009B0060" w:rsidP="009B0060">
      <w:pPr>
        <w:suppressAutoHyphens/>
        <w:autoSpaceDE w:val="0"/>
        <w:autoSpaceDN w:val="0"/>
        <w:adjustRightInd w:val="0"/>
        <w:jc w:val="both"/>
        <w:rPr>
          <w:b/>
          <w:bCs/>
          <w:lang w:val="en"/>
        </w:rPr>
      </w:pPr>
    </w:p>
    <w:p w14:paraId="76C49979" w14:textId="77777777" w:rsidR="009B0060" w:rsidRDefault="009B0060" w:rsidP="009B0060">
      <w:pPr>
        <w:suppressAutoHyphens/>
        <w:autoSpaceDE w:val="0"/>
        <w:autoSpaceDN w:val="0"/>
        <w:adjustRightInd w:val="0"/>
        <w:jc w:val="both"/>
        <w:rPr>
          <w:b/>
          <w:bCs/>
          <w:lang w:val="en"/>
        </w:rPr>
      </w:pPr>
    </w:p>
    <w:p w14:paraId="6F40A732" w14:textId="77777777" w:rsidR="009B0060" w:rsidRPr="00B10E7E" w:rsidRDefault="009B0060" w:rsidP="009B0060">
      <w:pPr>
        <w:suppressAutoHyphens/>
        <w:autoSpaceDE w:val="0"/>
        <w:autoSpaceDN w:val="0"/>
        <w:adjustRightInd w:val="0"/>
        <w:jc w:val="both"/>
        <w:rPr>
          <w:b/>
          <w:bCs/>
          <w:lang w:val="en"/>
        </w:rPr>
      </w:pPr>
    </w:p>
    <w:p w14:paraId="1E5B2D44" w14:textId="77777777" w:rsidR="009B0060" w:rsidRPr="00B10E7E" w:rsidRDefault="009B0060" w:rsidP="009B0060">
      <w:pPr>
        <w:suppressAutoHyphens/>
        <w:autoSpaceDE w:val="0"/>
        <w:autoSpaceDN w:val="0"/>
        <w:adjustRightInd w:val="0"/>
        <w:jc w:val="both"/>
        <w:rPr>
          <w:b/>
          <w:bCs/>
          <w:lang w:val="en"/>
        </w:rPr>
      </w:pPr>
    </w:p>
    <w:p w14:paraId="2AE4462C" w14:textId="40D0B108" w:rsidR="009B0060" w:rsidRPr="0031025B" w:rsidRDefault="009B0060" w:rsidP="009B0060">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3637D0" w:rsidRPr="003637D0">
        <w:rPr>
          <w:b/>
          <w:sz w:val="28"/>
          <w:szCs w:val="28"/>
          <w:lang w:val="vi-VN"/>
        </w:rPr>
        <w:t xml:space="preserve"> </w:t>
      </w:r>
      <w:r w:rsidR="003637D0" w:rsidRPr="00CA1C39">
        <w:rPr>
          <w:b/>
          <w:sz w:val="28"/>
          <w:szCs w:val="28"/>
          <w:lang w:val="vi-VN"/>
        </w:rPr>
        <w:t>T</w:t>
      </w:r>
      <w:r w:rsidR="003637D0" w:rsidRPr="00CA1C39">
        <w:rPr>
          <w:b/>
          <w:sz w:val="28"/>
          <w:szCs w:val="28"/>
        </w:rPr>
        <w:t>S</w:t>
      </w:r>
      <w:r w:rsidR="0031025B">
        <w:rPr>
          <w:b/>
          <w:sz w:val="28"/>
          <w:szCs w:val="28"/>
        </w:rPr>
        <w:t xml:space="preserve"> NGUYỄN CHÍ THIỆN</w:t>
      </w:r>
    </w:p>
    <w:p w14:paraId="40872EDF" w14:textId="0B0313E3" w:rsidR="009B0060" w:rsidRDefault="009B0060" w:rsidP="0089339A">
      <w:pPr>
        <w:suppressAutoHyphens/>
        <w:autoSpaceDE w:val="0"/>
        <w:autoSpaceDN w:val="0"/>
        <w:adjustRightInd w:val="0"/>
        <w:spacing w:line="360" w:lineRule="auto"/>
        <w:jc w:val="right"/>
        <w:rPr>
          <w:b/>
          <w:sz w:val="28"/>
          <w:szCs w:val="28"/>
        </w:rPr>
      </w:pPr>
      <w:r w:rsidRPr="003218FF">
        <w:rPr>
          <w:i/>
          <w:sz w:val="28"/>
          <w:szCs w:val="28"/>
          <w:lang w:val="vi-VN"/>
        </w:rPr>
        <w:t>Người thực hiện</w:t>
      </w:r>
      <w:r w:rsidRPr="003218FF">
        <w:rPr>
          <w:sz w:val="28"/>
          <w:szCs w:val="28"/>
          <w:lang w:val="vi-VN"/>
        </w:rPr>
        <w:t>:</w:t>
      </w:r>
      <w:r>
        <w:rPr>
          <w:sz w:val="28"/>
          <w:szCs w:val="28"/>
          <w:lang w:val="en-GB"/>
        </w:rPr>
        <w:t xml:space="preserve"> </w:t>
      </w:r>
      <w:r w:rsidR="0089339A">
        <w:rPr>
          <w:sz w:val="28"/>
          <w:szCs w:val="28"/>
          <w:lang w:val="en-GB"/>
        </w:rPr>
        <w:t xml:space="preserve"> </w:t>
      </w:r>
      <w:r>
        <w:rPr>
          <w:b/>
          <w:sz w:val="28"/>
          <w:szCs w:val="28"/>
        </w:rPr>
        <w:t xml:space="preserve">NGUYỄN ĐOÀN DUY </w:t>
      </w:r>
      <w:r w:rsidR="00F2457D">
        <w:rPr>
          <w:b/>
          <w:sz w:val="28"/>
          <w:szCs w:val="28"/>
        </w:rPr>
        <w:t>–</w:t>
      </w:r>
      <w:r>
        <w:rPr>
          <w:b/>
          <w:sz w:val="28"/>
          <w:szCs w:val="28"/>
        </w:rPr>
        <w:t xml:space="preserve"> 51403202</w:t>
      </w:r>
    </w:p>
    <w:p w14:paraId="3A51F75E" w14:textId="101E9C65" w:rsidR="00F2457D" w:rsidRPr="0089339A" w:rsidRDefault="00F2457D" w:rsidP="0089339A">
      <w:pPr>
        <w:suppressAutoHyphens/>
        <w:autoSpaceDE w:val="0"/>
        <w:autoSpaceDN w:val="0"/>
        <w:adjustRightInd w:val="0"/>
        <w:spacing w:line="360" w:lineRule="auto"/>
        <w:jc w:val="right"/>
        <w:rPr>
          <w:sz w:val="28"/>
          <w:szCs w:val="28"/>
          <w:lang w:val="en-GB"/>
        </w:rPr>
      </w:pPr>
      <w:r>
        <w:rPr>
          <w:b/>
          <w:sz w:val="28"/>
          <w:szCs w:val="28"/>
        </w:rPr>
        <w:t>NGUYỄN KHẮC NHẬT - 51403099</w:t>
      </w:r>
    </w:p>
    <w:p w14:paraId="1D1DF5D5" w14:textId="77777777" w:rsidR="009B0060" w:rsidRPr="00CA1C39" w:rsidRDefault="009B0060" w:rsidP="009B0060">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Pr>
          <w:b/>
          <w:bCs/>
          <w:sz w:val="28"/>
          <w:szCs w:val="28"/>
          <w:lang w:val="vi-VN"/>
        </w:rPr>
        <w:t>:    14050303</w:t>
      </w:r>
    </w:p>
    <w:p w14:paraId="216CB789" w14:textId="77777777" w:rsidR="009B0060" w:rsidRDefault="009B0060" w:rsidP="009B0060">
      <w:pPr>
        <w:suppressAutoHyphens/>
        <w:autoSpaceDE w:val="0"/>
        <w:autoSpaceDN w:val="0"/>
        <w:adjustRightInd w:val="0"/>
        <w:jc w:val="right"/>
        <w:rPr>
          <w:b/>
          <w:bCs/>
          <w:sz w:val="28"/>
          <w:szCs w:val="28"/>
          <w:lang w:val="en-GB"/>
        </w:rPr>
      </w:pPr>
      <w:r w:rsidRPr="00CA1C39">
        <w:rPr>
          <w:sz w:val="28"/>
          <w:szCs w:val="28"/>
          <w:lang w:val="vi-VN"/>
        </w:rPr>
        <w:t xml:space="preserve">Khoá    </w:t>
      </w:r>
      <w:r w:rsidRPr="00CA1C39">
        <w:rPr>
          <w:b/>
          <w:bCs/>
          <w:sz w:val="28"/>
          <w:szCs w:val="28"/>
          <w:lang w:val="vi-VN"/>
        </w:rPr>
        <w:t xml:space="preserve"> :    </w:t>
      </w:r>
      <w:r w:rsidRPr="00A36677">
        <w:rPr>
          <w:b/>
          <w:bCs/>
          <w:sz w:val="28"/>
          <w:szCs w:val="28"/>
          <w:lang w:val="vi-VN"/>
        </w:rPr>
        <w:t>18</w:t>
      </w:r>
    </w:p>
    <w:p w14:paraId="62C9BD5D" w14:textId="77777777" w:rsidR="009B0060" w:rsidRDefault="009B0060" w:rsidP="009B0060">
      <w:pPr>
        <w:suppressAutoHyphens/>
        <w:autoSpaceDE w:val="0"/>
        <w:autoSpaceDN w:val="0"/>
        <w:adjustRightInd w:val="0"/>
        <w:jc w:val="right"/>
        <w:rPr>
          <w:b/>
          <w:bCs/>
          <w:sz w:val="28"/>
          <w:szCs w:val="28"/>
          <w:lang w:val="en-GB"/>
        </w:rPr>
      </w:pPr>
    </w:p>
    <w:p w14:paraId="70727445" w14:textId="77777777" w:rsidR="009B0060" w:rsidRDefault="009B0060" w:rsidP="009B0060">
      <w:pPr>
        <w:suppressAutoHyphens/>
        <w:autoSpaceDE w:val="0"/>
        <w:autoSpaceDN w:val="0"/>
        <w:adjustRightInd w:val="0"/>
        <w:jc w:val="right"/>
        <w:rPr>
          <w:b/>
          <w:bCs/>
          <w:sz w:val="28"/>
          <w:szCs w:val="28"/>
          <w:lang w:val="en-GB"/>
        </w:rPr>
      </w:pPr>
    </w:p>
    <w:p w14:paraId="71E372F3" w14:textId="77777777" w:rsidR="009B0060" w:rsidRDefault="009B0060" w:rsidP="009B0060">
      <w:pPr>
        <w:suppressAutoHyphens/>
        <w:autoSpaceDE w:val="0"/>
        <w:autoSpaceDN w:val="0"/>
        <w:adjustRightInd w:val="0"/>
        <w:jc w:val="right"/>
        <w:rPr>
          <w:b/>
          <w:bCs/>
          <w:sz w:val="28"/>
          <w:szCs w:val="28"/>
          <w:lang w:val="en-GB"/>
        </w:rPr>
      </w:pPr>
    </w:p>
    <w:p w14:paraId="3DBDC618" w14:textId="77777777" w:rsidR="009B0060" w:rsidRDefault="009B0060" w:rsidP="009B0060">
      <w:pPr>
        <w:suppressAutoHyphens/>
        <w:autoSpaceDE w:val="0"/>
        <w:autoSpaceDN w:val="0"/>
        <w:adjustRightInd w:val="0"/>
        <w:jc w:val="right"/>
        <w:rPr>
          <w:sz w:val="28"/>
          <w:szCs w:val="28"/>
          <w:lang w:val="en-GB"/>
        </w:rPr>
      </w:pPr>
    </w:p>
    <w:p w14:paraId="34655D43" w14:textId="77777777" w:rsidR="009B0060" w:rsidRDefault="009B0060" w:rsidP="009B0060">
      <w:pPr>
        <w:suppressAutoHyphens/>
        <w:autoSpaceDE w:val="0"/>
        <w:autoSpaceDN w:val="0"/>
        <w:adjustRightInd w:val="0"/>
        <w:jc w:val="right"/>
        <w:rPr>
          <w:sz w:val="28"/>
          <w:szCs w:val="28"/>
          <w:lang w:val="en-GB"/>
        </w:rPr>
      </w:pPr>
    </w:p>
    <w:p w14:paraId="2FB7A550" w14:textId="77777777" w:rsidR="009B0060" w:rsidRDefault="009B0060" w:rsidP="009B0060">
      <w:pPr>
        <w:suppressAutoHyphens/>
        <w:autoSpaceDE w:val="0"/>
        <w:autoSpaceDN w:val="0"/>
        <w:adjustRightInd w:val="0"/>
        <w:rPr>
          <w:sz w:val="28"/>
          <w:szCs w:val="28"/>
          <w:lang w:val="en-GB"/>
        </w:rPr>
      </w:pPr>
    </w:p>
    <w:p w14:paraId="334DBCF7" w14:textId="77777777" w:rsidR="009B0060" w:rsidRPr="00BE3329" w:rsidRDefault="009B0060" w:rsidP="009B0060">
      <w:pPr>
        <w:suppressAutoHyphens/>
        <w:autoSpaceDE w:val="0"/>
        <w:autoSpaceDN w:val="0"/>
        <w:adjustRightInd w:val="0"/>
        <w:jc w:val="right"/>
        <w:rPr>
          <w:sz w:val="28"/>
          <w:szCs w:val="28"/>
          <w:lang w:val="en-GB"/>
        </w:rPr>
      </w:pPr>
    </w:p>
    <w:p w14:paraId="48570D79" w14:textId="4B1B5108" w:rsidR="009B0060" w:rsidRPr="00332757" w:rsidRDefault="009B0060" w:rsidP="009B0060">
      <w:pPr>
        <w:suppressAutoHyphens/>
        <w:autoSpaceDE w:val="0"/>
        <w:autoSpaceDN w:val="0"/>
        <w:adjustRightInd w:val="0"/>
        <w:spacing w:line="360" w:lineRule="auto"/>
        <w:jc w:val="center"/>
        <w:rPr>
          <w:sz w:val="28"/>
          <w:szCs w:val="28"/>
        </w:rPr>
        <w:sectPr w:rsidR="009B0060" w:rsidRPr="00332757"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89339A">
        <w:rPr>
          <w:b/>
          <w:bCs/>
          <w:iCs/>
          <w:sz w:val="28"/>
          <w:szCs w:val="28"/>
        </w:rPr>
        <w:t>8</w:t>
      </w:r>
    </w:p>
    <w:p w14:paraId="56EE489B" w14:textId="77777777" w:rsidR="0031025B" w:rsidRPr="00B10E7E" w:rsidRDefault="0031025B" w:rsidP="0031025B">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TỔNG LIÊN ĐOÀN LAO ĐỘNG VIỆT NAM</w:t>
      </w:r>
      <w:r w:rsidRPr="00B10E7E">
        <w:rPr>
          <w:b/>
          <w:bCs/>
          <w:sz w:val="28"/>
          <w:szCs w:val="28"/>
          <w:lang w:val="en"/>
        </w:rPr>
        <w:t xml:space="preserve"> </w:t>
      </w:r>
    </w:p>
    <w:p w14:paraId="0E643ABA" w14:textId="77777777" w:rsidR="0031025B" w:rsidRPr="007E7FF7" w:rsidRDefault="0031025B" w:rsidP="0031025B">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62DB1EF" w14:textId="77777777" w:rsidR="0031025B" w:rsidRPr="00B10E7E" w:rsidRDefault="0031025B" w:rsidP="0031025B">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20FF8CA" w14:textId="77777777" w:rsidR="0031025B" w:rsidRPr="00B10E7E" w:rsidRDefault="0031025B" w:rsidP="0031025B">
      <w:pPr>
        <w:suppressAutoHyphens/>
        <w:autoSpaceDE w:val="0"/>
        <w:autoSpaceDN w:val="0"/>
        <w:adjustRightInd w:val="0"/>
        <w:ind w:firstLine="720"/>
        <w:jc w:val="center"/>
        <w:rPr>
          <w:lang w:val="en"/>
        </w:rPr>
      </w:pPr>
    </w:p>
    <w:p w14:paraId="09C8247E" w14:textId="77777777" w:rsidR="0031025B" w:rsidRPr="00B10E7E" w:rsidRDefault="0031025B" w:rsidP="0031025B">
      <w:pPr>
        <w:suppressAutoHyphens/>
        <w:autoSpaceDE w:val="0"/>
        <w:autoSpaceDN w:val="0"/>
        <w:adjustRightInd w:val="0"/>
        <w:ind w:firstLine="720"/>
        <w:jc w:val="center"/>
        <w:rPr>
          <w:b/>
          <w:bCs/>
          <w:sz w:val="28"/>
          <w:szCs w:val="28"/>
          <w:lang w:val="en"/>
        </w:rPr>
      </w:pPr>
      <w:r>
        <w:rPr>
          <w:bCs/>
          <w:noProof/>
          <w:sz w:val="28"/>
          <w:szCs w:val="28"/>
        </w:rPr>
        <w:drawing>
          <wp:inline distT="0" distB="0" distL="0" distR="0" wp14:anchorId="48F98E59" wp14:editId="28D6B7B6">
            <wp:extent cx="1127964" cy="62291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7674" cy="633795"/>
                    </a:xfrm>
                    <a:prstGeom prst="rect">
                      <a:avLst/>
                    </a:prstGeom>
                  </pic:spPr>
                </pic:pic>
              </a:graphicData>
            </a:graphic>
          </wp:inline>
        </w:drawing>
      </w:r>
    </w:p>
    <w:p w14:paraId="5E2CB7B5" w14:textId="77777777" w:rsidR="0031025B" w:rsidRPr="00B10E7E" w:rsidRDefault="0031025B" w:rsidP="0031025B">
      <w:pPr>
        <w:suppressAutoHyphens/>
        <w:autoSpaceDE w:val="0"/>
        <w:autoSpaceDN w:val="0"/>
        <w:adjustRightInd w:val="0"/>
        <w:ind w:firstLine="720"/>
        <w:rPr>
          <w:b/>
          <w:bCs/>
          <w:sz w:val="28"/>
          <w:szCs w:val="28"/>
          <w:lang w:val="en"/>
        </w:rPr>
      </w:pPr>
    </w:p>
    <w:p w14:paraId="749094F6" w14:textId="77777777" w:rsidR="0031025B" w:rsidRPr="00B05AAB" w:rsidRDefault="0031025B" w:rsidP="0031025B">
      <w:pPr>
        <w:tabs>
          <w:tab w:val="center" w:pos="4920"/>
          <w:tab w:val="right" w:pos="9121"/>
        </w:tabs>
        <w:suppressAutoHyphens/>
        <w:autoSpaceDE w:val="0"/>
        <w:autoSpaceDN w:val="0"/>
        <w:adjustRightInd w:val="0"/>
        <w:spacing w:line="360" w:lineRule="auto"/>
        <w:ind w:firstLine="720"/>
        <w:jc w:val="center"/>
        <w:rPr>
          <w:b/>
          <w:bCs/>
          <w:szCs w:val="32"/>
          <w:lang w:val="en"/>
        </w:rPr>
      </w:pPr>
      <w:r>
        <w:rPr>
          <w:b/>
          <w:bCs/>
          <w:szCs w:val="32"/>
          <w:lang w:val="en"/>
        </w:rPr>
        <w:t>ĐỒ ÁN 2</w:t>
      </w:r>
    </w:p>
    <w:p w14:paraId="69AF8505" w14:textId="77777777" w:rsidR="0031025B" w:rsidRPr="00BE3329" w:rsidRDefault="0031025B" w:rsidP="0031025B">
      <w:pPr>
        <w:suppressAutoHyphens/>
        <w:autoSpaceDE w:val="0"/>
        <w:autoSpaceDN w:val="0"/>
        <w:adjustRightInd w:val="0"/>
        <w:jc w:val="both"/>
        <w:rPr>
          <w:b/>
          <w:bCs/>
          <w:sz w:val="48"/>
          <w:szCs w:val="48"/>
          <w:lang w:val="en"/>
        </w:rPr>
      </w:pPr>
    </w:p>
    <w:p w14:paraId="0D8F0123" w14:textId="77777777" w:rsidR="0031025B" w:rsidRPr="00BE3329" w:rsidRDefault="0031025B" w:rsidP="0031025B">
      <w:pPr>
        <w:pStyle w:val="Title"/>
        <w:jc w:val="center"/>
        <w:rPr>
          <w:rFonts w:ascii="Times New Roman" w:hAnsi="Times New Roman" w:cs="Times New Roman"/>
          <w:b/>
          <w:bCs/>
          <w:sz w:val="48"/>
          <w:szCs w:val="48"/>
          <w:lang w:val="en"/>
        </w:rPr>
      </w:pPr>
      <w:r>
        <w:rPr>
          <w:rFonts w:ascii="Times New Roman" w:hAnsi="Times New Roman" w:cs="Times New Roman"/>
          <w:b/>
          <w:bCs/>
          <w:sz w:val="48"/>
          <w:szCs w:val="48"/>
          <w:lang w:val="en"/>
        </w:rPr>
        <w:t>TÌM HIỂU VÀ XÂY DỰNG ỨNG DỤNG DỊCH TỰ ĐỘNG ANH – VIỆT DỰA TRÊN THƯ VIỆN TENSORFLOW</w:t>
      </w:r>
    </w:p>
    <w:p w14:paraId="422B59E8" w14:textId="77777777" w:rsidR="0031025B" w:rsidRPr="00B10E7E" w:rsidRDefault="0031025B" w:rsidP="0031025B">
      <w:pPr>
        <w:suppressAutoHyphens/>
        <w:autoSpaceDE w:val="0"/>
        <w:autoSpaceDN w:val="0"/>
        <w:adjustRightInd w:val="0"/>
        <w:jc w:val="both"/>
        <w:rPr>
          <w:b/>
          <w:bCs/>
          <w:lang w:val="en"/>
        </w:rPr>
      </w:pPr>
    </w:p>
    <w:p w14:paraId="1424E9FB" w14:textId="77777777" w:rsidR="0031025B" w:rsidRDefault="0031025B" w:rsidP="0031025B">
      <w:pPr>
        <w:suppressAutoHyphens/>
        <w:autoSpaceDE w:val="0"/>
        <w:autoSpaceDN w:val="0"/>
        <w:adjustRightInd w:val="0"/>
        <w:jc w:val="both"/>
        <w:rPr>
          <w:b/>
          <w:bCs/>
          <w:lang w:val="en"/>
        </w:rPr>
      </w:pPr>
    </w:p>
    <w:p w14:paraId="67310DB6" w14:textId="77777777" w:rsidR="0031025B" w:rsidRPr="00B10E7E" w:rsidRDefault="0031025B" w:rsidP="0031025B">
      <w:pPr>
        <w:suppressAutoHyphens/>
        <w:autoSpaceDE w:val="0"/>
        <w:autoSpaceDN w:val="0"/>
        <w:adjustRightInd w:val="0"/>
        <w:jc w:val="both"/>
        <w:rPr>
          <w:b/>
          <w:bCs/>
          <w:lang w:val="en"/>
        </w:rPr>
      </w:pPr>
    </w:p>
    <w:p w14:paraId="5FE7DC8D" w14:textId="77777777" w:rsidR="0031025B" w:rsidRPr="00B10E7E" w:rsidRDefault="0031025B" w:rsidP="0031025B">
      <w:pPr>
        <w:suppressAutoHyphens/>
        <w:autoSpaceDE w:val="0"/>
        <w:autoSpaceDN w:val="0"/>
        <w:adjustRightInd w:val="0"/>
        <w:jc w:val="both"/>
        <w:rPr>
          <w:b/>
          <w:bCs/>
          <w:lang w:val="en"/>
        </w:rPr>
      </w:pPr>
    </w:p>
    <w:p w14:paraId="5D04FA77" w14:textId="77777777" w:rsidR="0031025B" w:rsidRPr="0031025B" w:rsidRDefault="0031025B" w:rsidP="0031025B">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637D0">
        <w:rPr>
          <w:b/>
          <w:sz w:val="28"/>
          <w:szCs w:val="28"/>
          <w:lang w:val="vi-VN"/>
        </w:rPr>
        <w:t xml:space="preserve"> </w:t>
      </w:r>
      <w:r w:rsidRPr="00CA1C39">
        <w:rPr>
          <w:b/>
          <w:sz w:val="28"/>
          <w:szCs w:val="28"/>
          <w:lang w:val="vi-VN"/>
        </w:rPr>
        <w:t>T</w:t>
      </w:r>
      <w:r w:rsidRPr="00CA1C39">
        <w:rPr>
          <w:b/>
          <w:sz w:val="28"/>
          <w:szCs w:val="28"/>
        </w:rPr>
        <w:t>S</w:t>
      </w:r>
      <w:r>
        <w:rPr>
          <w:b/>
          <w:sz w:val="28"/>
          <w:szCs w:val="28"/>
        </w:rPr>
        <w:t xml:space="preserve"> NGUYỄN CHÍ THIỆN</w:t>
      </w:r>
    </w:p>
    <w:p w14:paraId="2309A0FE" w14:textId="77777777" w:rsidR="0031025B" w:rsidRDefault="0031025B" w:rsidP="0031025B">
      <w:pPr>
        <w:suppressAutoHyphens/>
        <w:autoSpaceDE w:val="0"/>
        <w:autoSpaceDN w:val="0"/>
        <w:adjustRightInd w:val="0"/>
        <w:spacing w:line="360" w:lineRule="auto"/>
        <w:jc w:val="right"/>
        <w:rPr>
          <w:b/>
          <w:sz w:val="28"/>
          <w:szCs w:val="28"/>
        </w:rPr>
      </w:pPr>
      <w:r w:rsidRPr="003218FF">
        <w:rPr>
          <w:i/>
          <w:sz w:val="28"/>
          <w:szCs w:val="28"/>
          <w:lang w:val="vi-VN"/>
        </w:rPr>
        <w:t>Người thực hiện</w:t>
      </w:r>
      <w:r w:rsidRPr="003218FF">
        <w:rPr>
          <w:sz w:val="28"/>
          <w:szCs w:val="28"/>
          <w:lang w:val="vi-VN"/>
        </w:rPr>
        <w:t>:</w:t>
      </w:r>
      <w:r>
        <w:rPr>
          <w:sz w:val="28"/>
          <w:szCs w:val="28"/>
          <w:lang w:val="en-GB"/>
        </w:rPr>
        <w:t xml:space="preserve">  </w:t>
      </w:r>
      <w:r>
        <w:rPr>
          <w:b/>
          <w:sz w:val="28"/>
          <w:szCs w:val="28"/>
        </w:rPr>
        <w:t>NGUYỄN ĐOÀN DUY – 51403202</w:t>
      </w:r>
    </w:p>
    <w:p w14:paraId="4371EA1E" w14:textId="77777777" w:rsidR="0031025B" w:rsidRPr="0089339A" w:rsidRDefault="0031025B" w:rsidP="0031025B">
      <w:pPr>
        <w:suppressAutoHyphens/>
        <w:autoSpaceDE w:val="0"/>
        <w:autoSpaceDN w:val="0"/>
        <w:adjustRightInd w:val="0"/>
        <w:spacing w:line="360" w:lineRule="auto"/>
        <w:jc w:val="right"/>
        <w:rPr>
          <w:sz w:val="28"/>
          <w:szCs w:val="28"/>
          <w:lang w:val="en-GB"/>
        </w:rPr>
      </w:pPr>
      <w:r>
        <w:rPr>
          <w:b/>
          <w:sz w:val="28"/>
          <w:szCs w:val="28"/>
        </w:rPr>
        <w:t>NGUYỄN KHẮC NHẬT - 51403099</w:t>
      </w:r>
    </w:p>
    <w:p w14:paraId="042F636F" w14:textId="77777777" w:rsidR="0031025B" w:rsidRPr="00CA1C39" w:rsidRDefault="0031025B" w:rsidP="0031025B">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Pr>
          <w:b/>
          <w:bCs/>
          <w:sz w:val="28"/>
          <w:szCs w:val="28"/>
          <w:lang w:val="vi-VN"/>
        </w:rPr>
        <w:t>:    14050303</w:t>
      </w:r>
    </w:p>
    <w:p w14:paraId="29064755" w14:textId="77777777" w:rsidR="0031025B" w:rsidRDefault="0031025B" w:rsidP="0031025B">
      <w:pPr>
        <w:suppressAutoHyphens/>
        <w:autoSpaceDE w:val="0"/>
        <w:autoSpaceDN w:val="0"/>
        <w:adjustRightInd w:val="0"/>
        <w:jc w:val="right"/>
        <w:rPr>
          <w:b/>
          <w:bCs/>
          <w:sz w:val="28"/>
          <w:szCs w:val="28"/>
          <w:lang w:val="en-GB"/>
        </w:rPr>
      </w:pPr>
      <w:r w:rsidRPr="00CA1C39">
        <w:rPr>
          <w:sz w:val="28"/>
          <w:szCs w:val="28"/>
          <w:lang w:val="vi-VN"/>
        </w:rPr>
        <w:t xml:space="preserve">Khoá    </w:t>
      </w:r>
      <w:r w:rsidRPr="00CA1C39">
        <w:rPr>
          <w:b/>
          <w:bCs/>
          <w:sz w:val="28"/>
          <w:szCs w:val="28"/>
          <w:lang w:val="vi-VN"/>
        </w:rPr>
        <w:t xml:space="preserve"> :    </w:t>
      </w:r>
      <w:r w:rsidRPr="00A36677">
        <w:rPr>
          <w:b/>
          <w:bCs/>
          <w:sz w:val="28"/>
          <w:szCs w:val="28"/>
          <w:lang w:val="vi-VN"/>
        </w:rPr>
        <w:t>18</w:t>
      </w:r>
    </w:p>
    <w:p w14:paraId="70EB4F95" w14:textId="77777777" w:rsidR="0031025B" w:rsidRDefault="0031025B" w:rsidP="0031025B">
      <w:pPr>
        <w:suppressAutoHyphens/>
        <w:autoSpaceDE w:val="0"/>
        <w:autoSpaceDN w:val="0"/>
        <w:adjustRightInd w:val="0"/>
        <w:jc w:val="right"/>
        <w:rPr>
          <w:b/>
          <w:bCs/>
          <w:sz w:val="28"/>
          <w:szCs w:val="28"/>
          <w:lang w:val="en-GB"/>
        </w:rPr>
      </w:pPr>
    </w:p>
    <w:p w14:paraId="0E5900D1" w14:textId="77777777" w:rsidR="0031025B" w:rsidRDefault="0031025B" w:rsidP="0031025B">
      <w:pPr>
        <w:suppressAutoHyphens/>
        <w:autoSpaceDE w:val="0"/>
        <w:autoSpaceDN w:val="0"/>
        <w:adjustRightInd w:val="0"/>
        <w:jc w:val="right"/>
        <w:rPr>
          <w:b/>
          <w:bCs/>
          <w:sz w:val="28"/>
          <w:szCs w:val="28"/>
          <w:lang w:val="en-GB"/>
        </w:rPr>
      </w:pPr>
    </w:p>
    <w:p w14:paraId="078104CE" w14:textId="77777777" w:rsidR="0031025B" w:rsidRDefault="0031025B" w:rsidP="0031025B">
      <w:pPr>
        <w:suppressAutoHyphens/>
        <w:autoSpaceDE w:val="0"/>
        <w:autoSpaceDN w:val="0"/>
        <w:adjustRightInd w:val="0"/>
        <w:jc w:val="right"/>
        <w:rPr>
          <w:b/>
          <w:bCs/>
          <w:sz w:val="28"/>
          <w:szCs w:val="28"/>
          <w:lang w:val="en-GB"/>
        </w:rPr>
      </w:pPr>
    </w:p>
    <w:p w14:paraId="7BA2131F" w14:textId="77777777" w:rsidR="0031025B" w:rsidRDefault="0031025B" w:rsidP="0031025B">
      <w:pPr>
        <w:suppressAutoHyphens/>
        <w:autoSpaceDE w:val="0"/>
        <w:autoSpaceDN w:val="0"/>
        <w:adjustRightInd w:val="0"/>
        <w:jc w:val="right"/>
        <w:rPr>
          <w:sz w:val="28"/>
          <w:szCs w:val="28"/>
          <w:lang w:val="en-GB"/>
        </w:rPr>
      </w:pPr>
    </w:p>
    <w:p w14:paraId="13C4869F" w14:textId="77777777" w:rsidR="0031025B" w:rsidRDefault="0031025B" w:rsidP="0031025B">
      <w:pPr>
        <w:suppressAutoHyphens/>
        <w:autoSpaceDE w:val="0"/>
        <w:autoSpaceDN w:val="0"/>
        <w:adjustRightInd w:val="0"/>
        <w:jc w:val="right"/>
        <w:rPr>
          <w:sz w:val="28"/>
          <w:szCs w:val="28"/>
          <w:lang w:val="en-GB"/>
        </w:rPr>
      </w:pPr>
    </w:p>
    <w:p w14:paraId="756D4D10" w14:textId="77777777" w:rsidR="0031025B" w:rsidRDefault="0031025B" w:rsidP="0031025B">
      <w:pPr>
        <w:suppressAutoHyphens/>
        <w:autoSpaceDE w:val="0"/>
        <w:autoSpaceDN w:val="0"/>
        <w:adjustRightInd w:val="0"/>
        <w:rPr>
          <w:sz w:val="28"/>
          <w:szCs w:val="28"/>
          <w:lang w:val="en-GB"/>
        </w:rPr>
      </w:pPr>
    </w:p>
    <w:p w14:paraId="7D324DB4" w14:textId="77777777" w:rsidR="0031025B" w:rsidRPr="00BE3329" w:rsidRDefault="0031025B" w:rsidP="0031025B">
      <w:pPr>
        <w:suppressAutoHyphens/>
        <w:autoSpaceDE w:val="0"/>
        <w:autoSpaceDN w:val="0"/>
        <w:adjustRightInd w:val="0"/>
        <w:jc w:val="right"/>
        <w:rPr>
          <w:sz w:val="28"/>
          <w:szCs w:val="28"/>
          <w:lang w:val="en-GB"/>
        </w:rPr>
      </w:pPr>
    </w:p>
    <w:p w14:paraId="0DDBEC01" w14:textId="77777777" w:rsidR="0031025B" w:rsidRPr="00332757" w:rsidRDefault="0031025B" w:rsidP="0031025B">
      <w:pPr>
        <w:suppressAutoHyphens/>
        <w:autoSpaceDE w:val="0"/>
        <w:autoSpaceDN w:val="0"/>
        <w:adjustRightInd w:val="0"/>
        <w:spacing w:line="360" w:lineRule="auto"/>
        <w:jc w:val="center"/>
        <w:rPr>
          <w:sz w:val="28"/>
          <w:szCs w:val="28"/>
        </w:rPr>
        <w:sectPr w:rsidR="0031025B" w:rsidRPr="00332757"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Pr>
          <w:b/>
          <w:bCs/>
          <w:iCs/>
          <w:sz w:val="28"/>
          <w:szCs w:val="28"/>
        </w:rPr>
        <w:t>8</w:t>
      </w:r>
    </w:p>
    <w:p w14:paraId="1E9A7B90" w14:textId="5DA56E67" w:rsidR="00F2457D" w:rsidRDefault="00F2457D">
      <w:pPr>
        <w:spacing w:after="200" w:line="276" w:lineRule="auto"/>
        <w:rPr>
          <w:b/>
          <w:bCs/>
          <w:iCs/>
          <w:sz w:val="28"/>
          <w:szCs w:val="28"/>
          <w:lang w:val="vi-VN"/>
        </w:rPr>
      </w:pPr>
    </w:p>
    <w:p w14:paraId="2EAA3D28" w14:textId="4B1C7AA9" w:rsidR="009B0060" w:rsidRPr="00DB7595" w:rsidRDefault="009B0060" w:rsidP="00F2457D">
      <w:pPr>
        <w:pStyle w:val="Chng"/>
        <w:jc w:val="center"/>
        <w:rPr>
          <w:lang w:val="vi-VN"/>
        </w:rPr>
      </w:pPr>
      <w:r w:rsidRPr="00DB7595">
        <w:rPr>
          <w:lang w:val="vi-VN"/>
        </w:rPr>
        <w:t>LỜI CẢM ƠN</w:t>
      </w:r>
      <w:bookmarkEnd w:id="0"/>
    </w:p>
    <w:p w14:paraId="53F8F2E9" w14:textId="0CD61069" w:rsidR="009B0060" w:rsidRPr="00DB7595" w:rsidRDefault="009B0060" w:rsidP="009B0060">
      <w:pPr>
        <w:pStyle w:val="Nidungvnbn"/>
        <w:ind w:left="720" w:firstLine="0"/>
        <w:rPr>
          <w:b/>
          <w:bCs/>
          <w:sz w:val="32"/>
          <w:szCs w:val="32"/>
          <w:lang w:val="vi-VN"/>
        </w:rPr>
      </w:pPr>
      <w:r w:rsidRPr="00A36677">
        <w:rPr>
          <w:lang w:val="vi-VN"/>
        </w:rPr>
        <w:t xml:space="preserve">Chúng em xin cảm ơn </w:t>
      </w:r>
      <w:r w:rsidR="0031025B">
        <w:rPr>
          <w:lang w:val="vi-VN"/>
        </w:rPr>
        <w:t>thầy Thiện</w:t>
      </w:r>
      <w:r w:rsidRPr="00A36677">
        <w:rPr>
          <w:lang w:val="vi-VN"/>
        </w:rPr>
        <w:t xml:space="preserve"> đã hỗ trợ để chúng </w:t>
      </w:r>
      <w:r w:rsidR="0031025B">
        <w:rPr>
          <w:lang w:val="vi-VN"/>
        </w:rPr>
        <w:t>em có thể hoàn thành đồ án 2 một cách tốt nhất</w:t>
      </w:r>
      <w:r w:rsidRPr="00A36677">
        <w:rPr>
          <w:lang w:val="vi-VN"/>
        </w:rPr>
        <w:t>.</w:t>
      </w:r>
      <w:r w:rsidRPr="00DB7595">
        <w:rPr>
          <w:b/>
          <w:bCs/>
          <w:sz w:val="32"/>
          <w:szCs w:val="32"/>
          <w:lang w:val="vi-VN"/>
        </w:rPr>
        <w:br w:type="page"/>
      </w:r>
    </w:p>
    <w:p w14:paraId="108BA426" w14:textId="77777777" w:rsidR="009B0060" w:rsidRPr="002D796D" w:rsidRDefault="009B0060" w:rsidP="009B0060">
      <w:pPr>
        <w:jc w:val="center"/>
        <w:rPr>
          <w:b/>
          <w:szCs w:val="32"/>
          <w:lang w:val="vi-VN"/>
        </w:rPr>
      </w:pPr>
      <w:r w:rsidRPr="002D796D">
        <w:rPr>
          <w:b/>
          <w:szCs w:val="32"/>
          <w:lang w:val="vi-VN"/>
        </w:rPr>
        <w:lastRenderedPageBreak/>
        <w:t>ĐỒ ÁN ĐƯỢC HOÀN THÀNH</w:t>
      </w:r>
    </w:p>
    <w:p w14:paraId="5824EE91" w14:textId="77777777" w:rsidR="009B0060" w:rsidRPr="002D796D" w:rsidRDefault="009B0060" w:rsidP="009B0060">
      <w:pPr>
        <w:jc w:val="center"/>
        <w:rPr>
          <w:b/>
          <w:szCs w:val="32"/>
          <w:lang w:val="vi-VN"/>
        </w:rPr>
      </w:pPr>
      <w:r w:rsidRPr="002D796D">
        <w:rPr>
          <w:b/>
          <w:szCs w:val="32"/>
          <w:lang w:val="vi-VN"/>
        </w:rPr>
        <w:t>TẠI TRƯỜNG ĐẠI HỌC TÔN ĐỨC THẮNG</w:t>
      </w:r>
    </w:p>
    <w:p w14:paraId="1BE10353" w14:textId="77777777" w:rsidR="009B0060" w:rsidRPr="00DB7595" w:rsidRDefault="009B0060" w:rsidP="009B0060">
      <w:pPr>
        <w:autoSpaceDE w:val="0"/>
        <w:autoSpaceDN w:val="0"/>
        <w:adjustRightInd w:val="0"/>
        <w:spacing w:line="360" w:lineRule="auto"/>
        <w:ind w:firstLine="720"/>
        <w:jc w:val="both"/>
        <w:rPr>
          <w:sz w:val="26"/>
          <w:szCs w:val="26"/>
          <w:lang w:val="vi-VN"/>
        </w:rPr>
      </w:pPr>
    </w:p>
    <w:p w14:paraId="2249480B" w14:textId="1D417234" w:rsidR="009B0060" w:rsidRPr="00DB7595" w:rsidRDefault="009B0060" w:rsidP="009B0060">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w:t>
      </w:r>
      <w:r w:rsidR="006B6EB0">
        <w:rPr>
          <w:sz w:val="26"/>
          <w:szCs w:val="26"/>
        </w:rPr>
        <w:t xml:space="preserve"> thầy Nguyễn 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05D8D02" w14:textId="77777777" w:rsidR="009B0060" w:rsidRPr="00DB7595" w:rsidRDefault="009B0060" w:rsidP="009B0060">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F77CB6" w14:textId="77777777" w:rsidR="009B0060" w:rsidRPr="00DB7595" w:rsidRDefault="009B0060" w:rsidP="009B0060">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4783D0A" w14:textId="77777777" w:rsidR="009B0060" w:rsidRPr="00DB7595" w:rsidRDefault="009B0060" w:rsidP="009B0060">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3CA8A30" w14:textId="77777777" w:rsidR="009B0060" w:rsidRPr="00DB7595" w:rsidRDefault="009B0060" w:rsidP="009B0060">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24404F" w14:textId="77777777" w:rsidR="009B0060" w:rsidRPr="00DB7595" w:rsidRDefault="009B0060" w:rsidP="009B0060">
      <w:pPr>
        <w:tabs>
          <w:tab w:val="center" w:pos="6379"/>
        </w:tabs>
        <w:spacing w:after="200" w:line="276" w:lineRule="auto"/>
        <w:rPr>
          <w:i/>
          <w:sz w:val="26"/>
          <w:szCs w:val="26"/>
          <w:lang w:val="vi-VN"/>
        </w:rPr>
      </w:pPr>
      <w:r w:rsidRPr="00DB7595">
        <w:rPr>
          <w:i/>
          <w:sz w:val="26"/>
          <w:szCs w:val="26"/>
          <w:lang w:val="vi-VN"/>
        </w:rPr>
        <w:tab/>
        <w:t>(ký tên và ghi rõ họ tên)</w:t>
      </w:r>
    </w:p>
    <w:p w14:paraId="1FC49362" w14:textId="2FB964E5" w:rsidR="009B0060" w:rsidRPr="00DB7595" w:rsidRDefault="00332757" w:rsidP="009B0060">
      <w:pPr>
        <w:tabs>
          <w:tab w:val="center" w:pos="6379"/>
        </w:tabs>
        <w:spacing w:after="200" w:line="276" w:lineRule="auto"/>
        <w:rPr>
          <w:i/>
          <w:sz w:val="26"/>
          <w:szCs w:val="26"/>
          <w:lang w:val="vi-VN"/>
        </w:rPr>
      </w:pPr>
      <w:r>
        <w:rPr>
          <w:i/>
          <w:sz w:val="26"/>
          <w:szCs w:val="26"/>
        </w:rPr>
        <w:tab/>
      </w:r>
    </w:p>
    <w:p w14:paraId="5356D697" w14:textId="77777777" w:rsidR="009B0060" w:rsidRDefault="009B0060" w:rsidP="009B0060">
      <w:pPr>
        <w:tabs>
          <w:tab w:val="center" w:pos="6379"/>
        </w:tabs>
        <w:spacing w:after="200" w:line="276" w:lineRule="auto"/>
        <w:rPr>
          <w:i/>
          <w:sz w:val="26"/>
          <w:szCs w:val="26"/>
        </w:rPr>
      </w:pPr>
      <w:r>
        <w:rPr>
          <w:i/>
          <w:sz w:val="26"/>
          <w:szCs w:val="26"/>
          <w:lang w:val="vi-VN"/>
        </w:rPr>
        <w:tab/>
      </w:r>
      <w:r>
        <w:rPr>
          <w:i/>
          <w:sz w:val="26"/>
          <w:szCs w:val="26"/>
        </w:rPr>
        <w:t>Nguyễn Đoàn Duy</w:t>
      </w:r>
    </w:p>
    <w:p w14:paraId="479780BF" w14:textId="2E766FED" w:rsidR="00F2457D" w:rsidRPr="008873C1" w:rsidRDefault="00F2457D" w:rsidP="009B0060">
      <w:pPr>
        <w:tabs>
          <w:tab w:val="center" w:pos="6379"/>
        </w:tabs>
        <w:spacing w:after="200" w:line="276" w:lineRule="auto"/>
        <w:rPr>
          <w:i/>
          <w:sz w:val="26"/>
          <w:szCs w:val="26"/>
        </w:rPr>
      </w:pPr>
      <w:r>
        <w:rPr>
          <w:i/>
          <w:sz w:val="26"/>
          <w:szCs w:val="26"/>
        </w:rPr>
        <w:tab/>
        <w:t>Nguyễn Khắc Nhật</w:t>
      </w:r>
    </w:p>
    <w:p w14:paraId="45733D57" w14:textId="77777777" w:rsidR="009B0060" w:rsidRPr="00DB7595" w:rsidRDefault="009B0060" w:rsidP="009B0060">
      <w:pPr>
        <w:spacing w:after="200" w:line="276" w:lineRule="auto"/>
        <w:rPr>
          <w:i/>
          <w:sz w:val="26"/>
          <w:szCs w:val="26"/>
          <w:lang w:val="vi-VN"/>
        </w:rPr>
      </w:pPr>
      <w:r w:rsidRPr="00DB7595">
        <w:rPr>
          <w:i/>
          <w:sz w:val="26"/>
          <w:szCs w:val="26"/>
          <w:lang w:val="vi-VN"/>
        </w:rPr>
        <w:br w:type="page"/>
      </w:r>
    </w:p>
    <w:p w14:paraId="71050E51" w14:textId="77777777" w:rsidR="009B0060" w:rsidRPr="00B118C8" w:rsidRDefault="009B0060" w:rsidP="009B0060">
      <w:pPr>
        <w:pStyle w:val="Chng"/>
        <w:jc w:val="center"/>
        <w:rPr>
          <w:lang w:val="vi-VN"/>
        </w:rPr>
      </w:pPr>
      <w:bookmarkStart w:id="1" w:name="_Toc387692906"/>
      <w:r w:rsidRPr="00B118C8">
        <w:rPr>
          <w:lang w:val="vi-VN"/>
        </w:rPr>
        <w:lastRenderedPageBreak/>
        <w:t>PHẦN XÁC NHẬN VÀ ĐÁNH GIÁ CỦA GIẢNG VIÊN</w:t>
      </w:r>
      <w:bookmarkEnd w:id="1"/>
    </w:p>
    <w:p w14:paraId="6A031FDA" w14:textId="77777777" w:rsidR="009B0060" w:rsidRPr="002D796D" w:rsidRDefault="009B0060" w:rsidP="009B0060">
      <w:pPr>
        <w:pStyle w:val="Nidungvnbn"/>
        <w:rPr>
          <w:b/>
          <w:lang w:val="vi-VN"/>
        </w:rPr>
      </w:pPr>
      <w:r w:rsidRPr="002D796D">
        <w:rPr>
          <w:b/>
          <w:lang w:val="vi-VN"/>
        </w:rPr>
        <w:t>Phần xác nhận của GV hướng dẫn</w:t>
      </w:r>
    </w:p>
    <w:p w14:paraId="14E9D3BA" w14:textId="77777777" w:rsidR="009B0060" w:rsidRPr="00DC2276" w:rsidRDefault="009B0060" w:rsidP="009B0060">
      <w:pPr>
        <w:spacing w:after="200" w:line="276" w:lineRule="auto"/>
        <w:rPr>
          <w:szCs w:val="32"/>
          <w:lang w:val="vi-VN"/>
        </w:rPr>
      </w:pPr>
      <w:r w:rsidRPr="00DC2276">
        <w:rPr>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96C3EC4" w14:textId="77777777" w:rsidR="009B0060" w:rsidRPr="00DC2276" w:rsidRDefault="009B0060" w:rsidP="009B0060">
      <w:pPr>
        <w:tabs>
          <w:tab w:val="center" w:pos="6237"/>
        </w:tabs>
        <w:spacing w:line="276" w:lineRule="auto"/>
        <w:rPr>
          <w:lang w:val="vi-VN"/>
        </w:rPr>
      </w:pPr>
      <w:r w:rsidRPr="00DC2276">
        <w:rPr>
          <w:lang w:val="vi-VN"/>
        </w:rPr>
        <w:tab/>
        <w:t xml:space="preserve">Tp. Hồ Chí Minh, ngày     tháng   năm   </w:t>
      </w:r>
    </w:p>
    <w:p w14:paraId="78B0C7E1" w14:textId="77777777" w:rsidR="009B0060" w:rsidRPr="00DC2276" w:rsidRDefault="009B0060" w:rsidP="009B0060">
      <w:pPr>
        <w:tabs>
          <w:tab w:val="center" w:pos="6237"/>
        </w:tabs>
        <w:spacing w:line="276" w:lineRule="auto"/>
        <w:rPr>
          <w:lang w:val="vi-VN"/>
        </w:rPr>
      </w:pPr>
      <w:r w:rsidRPr="00DC2276">
        <w:rPr>
          <w:lang w:val="vi-VN"/>
        </w:rPr>
        <w:tab/>
        <w:t>(kí và ghi họ tên)</w:t>
      </w:r>
    </w:p>
    <w:p w14:paraId="30F10B69" w14:textId="77777777" w:rsidR="009B0060" w:rsidRPr="00DC2276" w:rsidRDefault="009B0060" w:rsidP="009B0060">
      <w:pPr>
        <w:spacing w:after="200" w:line="276" w:lineRule="auto"/>
        <w:rPr>
          <w:lang w:val="vi-VN"/>
        </w:rPr>
      </w:pPr>
    </w:p>
    <w:p w14:paraId="2A4F7A9C" w14:textId="77777777" w:rsidR="009B0060" w:rsidRPr="00DC2276" w:rsidRDefault="009B0060" w:rsidP="009B0060">
      <w:pPr>
        <w:spacing w:after="200" w:line="276" w:lineRule="auto"/>
        <w:rPr>
          <w:lang w:val="vi-VN"/>
        </w:rPr>
      </w:pPr>
    </w:p>
    <w:p w14:paraId="461F86BE" w14:textId="77777777" w:rsidR="009B0060" w:rsidRPr="00DC2276" w:rsidRDefault="009B0060" w:rsidP="009B0060">
      <w:pPr>
        <w:spacing w:after="200" w:line="276" w:lineRule="auto"/>
        <w:rPr>
          <w:lang w:val="vi-VN"/>
        </w:rPr>
      </w:pPr>
    </w:p>
    <w:p w14:paraId="4280F938" w14:textId="77777777" w:rsidR="009B0060" w:rsidRPr="00DC2276" w:rsidRDefault="009B0060" w:rsidP="009B0060">
      <w:pPr>
        <w:pStyle w:val="Nidungvnbn"/>
        <w:rPr>
          <w:b/>
          <w:lang w:val="vi-VN"/>
        </w:rPr>
      </w:pPr>
      <w:r w:rsidRPr="00DC2276">
        <w:rPr>
          <w:b/>
          <w:lang w:val="vi-VN"/>
        </w:rPr>
        <w:t>Phần đánh giá của GV chấm bài</w:t>
      </w:r>
    </w:p>
    <w:p w14:paraId="68E5BD25" w14:textId="77777777" w:rsidR="009B0060" w:rsidRPr="00DC2276" w:rsidRDefault="009B0060" w:rsidP="009B0060">
      <w:pPr>
        <w:spacing w:after="200" w:line="276" w:lineRule="auto"/>
        <w:rPr>
          <w:szCs w:val="32"/>
          <w:lang w:val="vi-VN"/>
        </w:rPr>
      </w:pPr>
      <w:r w:rsidRPr="00DC2276">
        <w:rPr>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96328C" w14:textId="77777777" w:rsidR="009B0060" w:rsidRPr="00DC2276" w:rsidRDefault="009B0060" w:rsidP="009B0060">
      <w:pPr>
        <w:tabs>
          <w:tab w:val="center" w:pos="6237"/>
        </w:tabs>
        <w:spacing w:line="276" w:lineRule="auto"/>
        <w:rPr>
          <w:lang w:val="vi-VN"/>
        </w:rPr>
      </w:pPr>
      <w:r w:rsidRPr="00DC2276">
        <w:rPr>
          <w:lang w:val="vi-VN"/>
        </w:rPr>
        <w:tab/>
        <w:t xml:space="preserve">Tp. Hồ Chí Minh, ngày     tháng   năm   </w:t>
      </w:r>
    </w:p>
    <w:p w14:paraId="7FB6D11D" w14:textId="0B726E7E" w:rsidR="00DB7595" w:rsidRPr="006B6EB0" w:rsidRDefault="009B0060" w:rsidP="006B6EB0">
      <w:pPr>
        <w:tabs>
          <w:tab w:val="center" w:pos="6237"/>
        </w:tabs>
        <w:spacing w:line="276" w:lineRule="auto"/>
        <w:rPr>
          <w:lang w:val="vi-VN"/>
        </w:rPr>
        <w:sectPr w:rsidR="00DB7595" w:rsidRPr="006B6EB0" w:rsidSect="00B118C8">
          <w:headerReference w:type="default" r:id="rId11"/>
          <w:pgSz w:w="12240" w:h="15840"/>
          <w:pgMar w:top="1985" w:right="1134" w:bottom="1701" w:left="1985" w:header="720" w:footer="720" w:gutter="0"/>
          <w:pgNumType w:fmt="lowerRoman" w:start="1"/>
          <w:cols w:space="720"/>
          <w:docGrid w:linePitch="360"/>
        </w:sectPr>
      </w:pPr>
      <w:r w:rsidRPr="00DC2276">
        <w:rPr>
          <w:lang w:val="vi-VN"/>
        </w:rPr>
        <w:tab/>
        <w:t>(kí và ghi họ tên)</w:t>
      </w:r>
    </w:p>
    <w:p w14:paraId="003875F0" w14:textId="77777777" w:rsidR="00BE3352" w:rsidRDefault="000B7752">
      <w:pPr>
        <w:spacing w:after="200" w:line="276" w:lineRule="auto"/>
        <w:rPr>
          <w:b/>
          <w:sz w:val="32"/>
          <w:szCs w:val="32"/>
        </w:rPr>
      </w:pPr>
      <w:r>
        <w:lastRenderedPageBreak/>
        <w:br w:type="page"/>
      </w:r>
    </w:p>
    <w:sdt>
      <w:sdtPr>
        <w:rPr>
          <w:rFonts w:ascii="Times New Roman" w:eastAsia="Times New Roman" w:hAnsi="Times New Roman" w:cs="Times New Roman"/>
          <w:color w:val="auto"/>
          <w:sz w:val="24"/>
          <w:szCs w:val="24"/>
        </w:rPr>
        <w:id w:val="1891999773"/>
        <w:docPartObj>
          <w:docPartGallery w:val="Table of Contents"/>
          <w:docPartUnique/>
        </w:docPartObj>
      </w:sdtPr>
      <w:sdtEndPr>
        <w:rPr>
          <w:b/>
          <w:bCs/>
          <w:noProof/>
        </w:rPr>
      </w:sdtEndPr>
      <w:sdtContent>
        <w:p w14:paraId="111130C3" w14:textId="43004236" w:rsidR="00BE3352" w:rsidRDefault="00BE3352">
          <w:pPr>
            <w:pStyle w:val="TOCHeading"/>
          </w:pPr>
          <w:r>
            <w:t>Mục Lục</w:t>
          </w:r>
        </w:p>
        <w:p w14:paraId="461FD738" w14:textId="77777777" w:rsidR="00BE3352" w:rsidRDefault="00BE3352">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5617630" w:history="1">
            <w:r w:rsidRPr="00214D02">
              <w:rPr>
                <w:rStyle w:val="Hyperlink"/>
                <w:noProof/>
              </w:rPr>
              <w:t>CHƯƠNG I: CƠ SỞ LÝ THUYẾT</w:t>
            </w:r>
            <w:r>
              <w:rPr>
                <w:noProof/>
                <w:webHidden/>
              </w:rPr>
              <w:tab/>
            </w:r>
            <w:r>
              <w:rPr>
                <w:noProof/>
                <w:webHidden/>
              </w:rPr>
              <w:fldChar w:fldCharType="begin"/>
            </w:r>
            <w:r>
              <w:rPr>
                <w:noProof/>
                <w:webHidden/>
              </w:rPr>
              <w:instrText xml:space="preserve"> PAGEREF _Toc515617630 \h </w:instrText>
            </w:r>
            <w:r>
              <w:rPr>
                <w:noProof/>
                <w:webHidden/>
              </w:rPr>
            </w:r>
            <w:r>
              <w:rPr>
                <w:noProof/>
                <w:webHidden/>
              </w:rPr>
              <w:fldChar w:fldCharType="separate"/>
            </w:r>
            <w:r>
              <w:rPr>
                <w:noProof/>
                <w:webHidden/>
              </w:rPr>
              <w:t>2</w:t>
            </w:r>
            <w:r>
              <w:rPr>
                <w:noProof/>
                <w:webHidden/>
              </w:rPr>
              <w:fldChar w:fldCharType="end"/>
            </w:r>
          </w:hyperlink>
        </w:p>
        <w:p w14:paraId="4E90574F" w14:textId="77777777" w:rsidR="00BE3352" w:rsidRDefault="00211296">
          <w:pPr>
            <w:pStyle w:val="TOC2"/>
            <w:tabs>
              <w:tab w:val="right" w:leader="dot" w:pos="9111"/>
            </w:tabs>
            <w:rPr>
              <w:rFonts w:asciiTheme="minorHAnsi" w:eastAsiaTheme="minorEastAsia" w:hAnsiTheme="minorHAnsi" w:cstheme="minorBidi"/>
              <w:noProof/>
              <w:sz w:val="22"/>
              <w:szCs w:val="22"/>
            </w:rPr>
          </w:pPr>
          <w:hyperlink w:anchor="_Toc515617631" w:history="1">
            <w:r w:rsidR="00BE3352" w:rsidRPr="00214D02">
              <w:rPr>
                <w:rStyle w:val="Hyperlink"/>
                <w:noProof/>
              </w:rPr>
              <w:t>1.1 DỊCH MÁY (MACHINE TRANSLATION)</w:t>
            </w:r>
            <w:r w:rsidR="00BE3352">
              <w:rPr>
                <w:noProof/>
                <w:webHidden/>
              </w:rPr>
              <w:tab/>
            </w:r>
            <w:r w:rsidR="00BE3352">
              <w:rPr>
                <w:noProof/>
                <w:webHidden/>
              </w:rPr>
              <w:fldChar w:fldCharType="begin"/>
            </w:r>
            <w:r w:rsidR="00BE3352">
              <w:rPr>
                <w:noProof/>
                <w:webHidden/>
              </w:rPr>
              <w:instrText xml:space="preserve"> PAGEREF _Toc515617631 \h </w:instrText>
            </w:r>
            <w:r w:rsidR="00BE3352">
              <w:rPr>
                <w:noProof/>
                <w:webHidden/>
              </w:rPr>
            </w:r>
            <w:r w:rsidR="00BE3352">
              <w:rPr>
                <w:noProof/>
                <w:webHidden/>
              </w:rPr>
              <w:fldChar w:fldCharType="separate"/>
            </w:r>
            <w:r w:rsidR="00BE3352">
              <w:rPr>
                <w:noProof/>
                <w:webHidden/>
              </w:rPr>
              <w:t>2</w:t>
            </w:r>
            <w:r w:rsidR="00BE3352">
              <w:rPr>
                <w:noProof/>
                <w:webHidden/>
              </w:rPr>
              <w:fldChar w:fldCharType="end"/>
            </w:r>
          </w:hyperlink>
        </w:p>
        <w:p w14:paraId="127254FB"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32" w:history="1">
            <w:r w:rsidR="00BE3352" w:rsidRPr="00214D02">
              <w:rPr>
                <w:rStyle w:val="Hyperlink"/>
                <w:noProof/>
              </w:rPr>
              <w:t>1.1.1 Dịch tự động là gì?</w:t>
            </w:r>
            <w:r w:rsidR="00BE3352">
              <w:rPr>
                <w:noProof/>
                <w:webHidden/>
              </w:rPr>
              <w:tab/>
            </w:r>
            <w:r w:rsidR="00BE3352">
              <w:rPr>
                <w:noProof/>
                <w:webHidden/>
              </w:rPr>
              <w:fldChar w:fldCharType="begin"/>
            </w:r>
            <w:r w:rsidR="00BE3352">
              <w:rPr>
                <w:noProof/>
                <w:webHidden/>
              </w:rPr>
              <w:instrText xml:space="preserve"> PAGEREF _Toc515617632 \h </w:instrText>
            </w:r>
            <w:r w:rsidR="00BE3352">
              <w:rPr>
                <w:noProof/>
                <w:webHidden/>
              </w:rPr>
            </w:r>
            <w:r w:rsidR="00BE3352">
              <w:rPr>
                <w:noProof/>
                <w:webHidden/>
              </w:rPr>
              <w:fldChar w:fldCharType="separate"/>
            </w:r>
            <w:r w:rsidR="00BE3352">
              <w:rPr>
                <w:noProof/>
                <w:webHidden/>
              </w:rPr>
              <w:t>2</w:t>
            </w:r>
            <w:r w:rsidR="00BE3352">
              <w:rPr>
                <w:noProof/>
                <w:webHidden/>
              </w:rPr>
              <w:fldChar w:fldCharType="end"/>
            </w:r>
          </w:hyperlink>
        </w:p>
        <w:p w14:paraId="4732EE82"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33" w:history="1">
            <w:r w:rsidR="00BE3352" w:rsidRPr="00214D02">
              <w:rPr>
                <w:rStyle w:val="Hyperlink"/>
                <w:noProof/>
              </w:rPr>
              <w:t>1.1.2 Khó khăn</w:t>
            </w:r>
            <w:r w:rsidR="00BE3352">
              <w:rPr>
                <w:noProof/>
                <w:webHidden/>
              </w:rPr>
              <w:tab/>
            </w:r>
            <w:r w:rsidR="00BE3352">
              <w:rPr>
                <w:noProof/>
                <w:webHidden/>
              </w:rPr>
              <w:fldChar w:fldCharType="begin"/>
            </w:r>
            <w:r w:rsidR="00BE3352">
              <w:rPr>
                <w:noProof/>
                <w:webHidden/>
              </w:rPr>
              <w:instrText xml:space="preserve"> PAGEREF _Toc515617633 \h </w:instrText>
            </w:r>
            <w:r w:rsidR="00BE3352">
              <w:rPr>
                <w:noProof/>
                <w:webHidden/>
              </w:rPr>
            </w:r>
            <w:r w:rsidR="00BE3352">
              <w:rPr>
                <w:noProof/>
                <w:webHidden/>
              </w:rPr>
              <w:fldChar w:fldCharType="separate"/>
            </w:r>
            <w:r w:rsidR="00BE3352">
              <w:rPr>
                <w:noProof/>
                <w:webHidden/>
              </w:rPr>
              <w:t>2</w:t>
            </w:r>
            <w:r w:rsidR="00BE3352">
              <w:rPr>
                <w:noProof/>
                <w:webHidden/>
              </w:rPr>
              <w:fldChar w:fldCharType="end"/>
            </w:r>
          </w:hyperlink>
        </w:p>
        <w:p w14:paraId="07F4DC74"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34" w:history="1">
            <w:r w:rsidR="00BE3352" w:rsidRPr="00214D02">
              <w:rPr>
                <w:rStyle w:val="Hyperlink"/>
                <w:noProof/>
              </w:rPr>
              <w:t>1.1.3 Hạn chế</w:t>
            </w:r>
            <w:r w:rsidR="00BE3352">
              <w:rPr>
                <w:noProof/>
                <w:webHidden/>
              </w:rPr>
              <w:tab/>
            </w:r>
            <w:r w:rsidR="00BE3352">
              <w:rPr>
                <w:noProof/>
                <w:webHidden/>
              </w:rPr>
              <w:fldChar w:fldCharType="begin"/>
            </w:r>
            <w:r w:rsidR="00BE3352">
              <w:rPr>
                <w:noProof/>
                <w:webHidden/>
              </w:rPr>
              <w:instrText xml:space="preserve"> PAGEREF _Toc515617634 \h </w:instrText>
            </w:r>
            <w:r w:rsidR="00BE3352">
              <w:rPr>
                <w:noProof/>
                <w:webHidden/>
              </w:rPr>
            </w:r>
            <w:r w:rsidR="00BE3352">
              <w:rPr>
                <w:noProof/>
                <w:webHidden/>
              </w:rPr>
              <w:fldChar w:fldCharType="separate"/>
            </w:r>
            <w:r w:rsidR="00BE3352">
              <w:rPr>
                <w:noProof/>
                <w:webHidden/>
              </w:rPr>
              <w:t>3</w:t>
            </w:r>
            <w:r w:rsidR="00BE3352">
              <w:rPr>
                <w:noProof/>
                <w:webHidden/>
              </w:rPr>
              <w:fldChar w:fldCharType="end"/>
            </w:r>
          </w:hyperlink>
        </w:p>
        <w:p w14:paraId="57B9FED8" w14:textId="77777777" w:rsidR="00BE3352" w:rsidRDefault="00211296">
          <w:pPr>
            <w:pStyle w:val="TOC2"/>
            <w:tabs>
              <w:tab w:val="right" w:leader="dot" w:pos="9111"/>
            </w:tabs>
            <w:rPr>
              <w:rFonts w:asciiTheme="minorHAnsi" w:eastAsiaTheme="minorEastAsia" w:hAnsiTheme="minorHAnsi" w:cstheme="minorBidi"/>
              <w:noProof/>
              <w:sz w:val="22"/>
              <w:szCs w:val="22"/>
            </w:rPr>
          </w:pPr>
          <w:hyperlink w:anchor="_Toc515617635" w:history="1">
            <w:r w:rsidR="00BE3352" w:rsidRPr="00214D02">
              <w:rPr>
                <w:rStyle w:val="Hyperlink"/>
                <w:noProof/>
              </w:rPr>
              <w:t>1.2 THƯ VIỆN TENSORFLOW</w:t>
            </w:r>
            <w:r w:rsidR="00BE3352">
              <w:rPr>
                <w:noProof/>
                <w:webHidden/>
              </w:rPr>
              <w:tab/>
            </w:r>
            <w:r w:rsidR="00BE3352">
              <w:rPr>
                <w:noProof/>
                <w:webHidden/>
              </w:rPr>
              <w:fldChar w:fldCharType="begin"/>
            </w:r>
            <w:r w:rsidR="00BE3352">
              <w:rPr>
                <w:noProof/>
                <w:webHidden/>
              </w:rPr>
              <w:instrText xml:space="preserve"> PAGEREF _Toc515617635 \h </w:instrText>
            </w:r>
            <w:r w:rsidR="00BE3352">
              <w:rPr>
                <w:noProof/>
                <w:webHidden/>
              </w:rPr>
            </w:r>
            <w:r w:rsidR="00BE3352">
              <w:rPr>
                <w:noProof/>
                <w:webHidden/>
              </w:rPr>
              <w:fldChar w:fldCharType="separate"/>
            </w:r>
            <w:r w:rsidR="00BE3352">
              <w:rPr>
                <w:noProof/>
                <w:webHidden/>
              </w:rPr>
              <w:t>4</w:t>
            </w:r>
            <w:r w:rsidR="00BE3352">
              <w:rPr>
                <w:noProof/>
                <w:webHidden/>
              </w:rPr>
              <w:fldChar w:fldCharType="end"/>
            </w:r>
          </w:hyperlink>
        </w:p>
        <w:p w14:paraId="157280DC"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36" w:history="1">
            <w:r w:rsidR="00BE3352" w:rsidRPr="00214D02">
              <w:rPr>
                <w:rStyle w:val="Hyperlink"/>
                <w:noProof/>
              </w:rPr>
              <w:t>1.2.1 Tensorflow là gì ?</w:t>
            </w:r>
            <w:r w:rsidR="00BE3352">
              <w:rPr>
                <w:noProof/>
                <w:webHidden/>
              </w:rPr>
              <w:tab/>
            </w:r>
            <w:r w:rsidR="00BE3352">
              <w:rPr>
                <w:noProof/>
                <w:webHidden/>
              </w:rPr>
              <w:fldChar w:fldCharType="begin"/>
            </w:r>
            <w:r w:rsidR="00BE3352">
              <w:rPr>
                <w:noProof/>
                <w:webHidden/>
              </w:rPr>
              <w:instrText xml:space="preserve"> PAGEREF _Toc515617636 \h </w:instrText>
            </w:r>
            <w:r w:rsidR="00BE3352">
              <w:rPr>
                <w:noProof/>
                <w:webHidden/>
              </w:rPr>
            </w:r>
            <w:r w:rsidR="00BE3352">
              <w:rPr>
                <w:noProof/>
                <w:webHidden/>
              </w:rPr>
              <w:fldChar w:fldCharType="separate"/>
            </w:r>
            <w:r w:rsidR="00BE3352">
              <w:rPr>
                <w:noProof/>
                <w:webHidden/>
              </w:rPr>
              <w:t>4</w:t>
            </w:r>
            <w:r w:rsidR="00BE3352">
              <w:rPr>
                <w:noProof/>
                <w:webHidden/>
              </w:rPr>
              <w:fldChar w:fldCharType="end"/>
            </w:r>
          </w:hyperlink>
        </w:p>
        <w:p w14:paraId="64C629F9"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37" w:history="1">
            <w:r w:rsidR="00BE3352" w:rsidRPr="00214D02">
              <w:rPr>
                <w:rStyle w:val="Hyperlink"/>
                <w:noProof/>
              </w:rPr>
              <w:t>1.2.2 Khái niệm cơ bản trong Tensorflow</w:t>
            </w:r>
            <w:r w:rsidR="00BE3352">
              <w:rPr>
                <w:noProof/>
                <w:webHidden/>
              </w:rPr>
              <w:tab/>
            </w:r>
            <w:r w:rsidR="00BE3352">
              <w:rPr>
                <w:noProof/>
                <w:webHidden/>
              </w:rPr>
              <w:fldChar w:fldCharType="begin"/>
            </w:r>
            <w:r w:rsidR="00BE3352">
              <w:rPr>
                <w:noProof/>
                <w:webHidden/>
              </w:rPr>
              <w:instrText xml:space="preserve"> PAGEREF _Toc515617637 \h </w:instrText>
            </w:r>
            <w:r w:rsidR="00BE3352">
              <w:rPr>
                <w:noProof/>
                <w:webHidden/>
              </w:rPr>
            </w:r>
            <w:r w:rsidR="00BE3352">
              <w:rPr>
                <w:noProof/>
                <w:webHidden/>
              </w:rPr>
              <w:fldChar w:fldCharType="separate"/>
            </w:r>
            <w:r w:rsidR="00BE3352">
              <w:rPr>
                <w:noProof/>
                <w:webHidden/>
              </w:rPr>
              <w:t>4</w:t>
            </w:r>
            <w:r w:rsidR="00BE3352">
              <w:rPr>
                <w:noProof/>
                <w:webHidden/>
              </w:rPr>
              <w:fldChar w:fldCharType="end"/>
            </w:r>
          </w:hyperlink>
        </w:p>
        <w:p w14:paraId="21451C30" w14:textId="77777777" w:rsidR="00BE3352" w:rsidRDefault="00211296">
          <w:pPr>
            <w:pStyle w:val="TOC2"/>
            <w:tabs>
              <w:tab w:val="right" w:leader="dot" w:pos="9111"/>
            </w:tabs>
            <w:rPr>
              <w:rFonts w:asciiTheme="minorHAnsi" w:eastAsiaTheme="minorEastAsia" w:hAnsiTheme="minorHAnsi" w:cstheme="minorBidi"/>
              <w:noProof/>
              <w:sz w:val="22"/>
              <w:szCs w:val="22"/>
            </w:rPr>
          </w:pPr>
          <w:hyperlink w:anchor="_Toc515617638" w:history="1">
            <w:r w:rsidR="00BE3352" w:rsidRPr="00214D02">
              <w:rPr>
                <w:rStyle w:val="Hyperlink"/>
                <w:noProof/>
              </w:rPr>
              <w:t>1.3 NEURAL MACHINE TRANSLATION</w:t>
            </w:r>
            <w:r w:rsidR="00BE3352">
              <w:rPr>
                <w:noProof/>
                <w:webHidden/>
              </w:rPr>
              <w:tab/>
            </w:r>
            <w:r w:rsidR="00BE3352">
              <w:rPr>
                <w:noProof/>
                <w:webHidden/>
              </w:rPr>
              <w:fldChar w:fldCharType="begin"/>
            </w:r>
            <w:r w:rsidR="00BE3352">
              <w:rPr>
                <w:noProof/>
                <w:webHidden/>
              </w:rPr>
              <w:instrText xml:space="preserve"> PAGEREF _Toc515617638 \h </w:instrText>
            </w:r>
            <w:r w:rsidR="00BE3352">
              <w:rPr>
                <w:noProof/>
                <w:webHidden/>
              </w:rPr>
            </w:r>
            <w:r w:rsidR="00BE3352">
              <w:rPr>
                <w:noProof/>
                <w:webHidden/>
              </w:rPr>
              <w:fldChar w:fldCharType="separate"/>
            </w:r>
            <w:r w:rsidR="00BE3352">
              <w:rPr>
                <w:noProof/>
                <w:webHidden/>
              </w:rPr>
              <w:t>8</w:t>
            </w:r>
            <w:r w:rsidR="00BE3352">
              <w:rPr>
                <w:noProof/>
                <w:webHidden/>
              </w:rPr>
              <w:fldChar w:fldCharType="end"/>
            </w:r>
          </w:hyperlink>
        </w:p>
        <w:p w14:paraId="73571209"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39" w:history="1">
            <w:r w:rsidR="00BE3352" w:rsidRPr="00214D02">
              <w:rPr>
                <w:rStyle w:val="Hyperlink"/>
                <w:noProof/>
              </w:rPr>
              <w:t xml:space="preserve">1.3.1 </w:t>
            </w:r>
            <w:r w:rsidR="00BE3352" w:rsidRPr="00214D02">
              <w:rPr>
                <w:rStyle w:val="Hyperlink"/>
                <w:noProof/>
                <w:spacing w:val="-5"/>
                <w:shd w:val="clear" w:color="auto" w:fill="FFFFFF"/>
              </w:rPr>
              <w:t>Mạng hồi quy RNN(</w:t>
            </w:r>
            <w:r w:rsidR="00BE3352" w:rsidRPr="00214D02">
              <w:rPr>
                <w:rStyle w:val="Hyperlink"/>
                <w:noProof/>
              </w:rPr>
              <w:t>Recurrent Neural Network</w:t>
            </w:r>
            <w:r w:rsidR="00BE3352" w:rsidRPr="00214D02">
              <w:rPr>
                <w:rStyle w:val="Hyperlink"/>
                <w:noProof/>
                <w:spacing w:val="-5"/>
                <w:shd w:val="clear" w:color="auto" w:fill="FFFFFF"/>
              </w:rPr>
              <w:t>)</w:t>
            </w:r>
            <w:r w:rsidR="00BE3352">
              <w:rPr>
                <w:noProof/>
                <w:webHidden/>
              </w:rPr>
              <w:tab/>
            </w:r>
            <w:r w:rsidR="00BE3352">
              <w:rPr>
                <w:noProof/>
                <w:webHidden/>
              </w:rPr>
              <w:fldChar w:fldCharType="begin"/>
            </w:r>
            <w:r w:rsidR="00BE3352">
              <w:rPr>
                <w:noProof/>
                <w:webHidden/>
              </w:rPr>
              <w:instrText xml:space="preserve"> PAGEREF _Toc515617639 \h </w:instrText>
            </w:r>
            <w:r w:rsidR="00BE3352">
              <w:rPr>
                <w:noProof/>
                <w:webHidden/>
              </w:rPr>
            </w:r>
            <w:r w:rsidR="00BE3352">
              <w:rPr>
                <w:noProof/>
                <w:webHidden/>
              </w:rPr>
              <w:fldChar w:fldCharType="separate"/>
            </w:r>
            <w:r w:rsidR="00BE3352">
              <w:rPr>
                <w:noProof/>
                <w:webHidden/>
              </w:rPr>
              <w:t>8</w:t>
            </w:r>
            <w:r w:rsidR="00BE3352">
              <w:rPr>
                <w:noProof/>
                <w:webHidden/>
              </w:rPr>
              <w:fldChar w:fldCharType="end"/>
            </w:r>
          </w:hyperlink>
        </w:p>
        <w:p w14:paraId="6E5BD0BD"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40" w:history="1">
            <w:r w:rsidR="00BE3352" w:rsidRPr="00214D02">
              <w:rPr>
                <w:rStyle w:val="Hyperlink"/>
                <w:noProof/>
              </w:rPr>
              <w:t>1.3.2 Áp dụng RNN để dịch</w:t>
            </w:r>
            <w:r w:rsidR="00BE3352">
              <w:rPr>
                <w:noProof/>
                <w:webHidden/>
              </w:rPr>
              <w:tab/>
            </w:r>
            <w:r w:rsidR="00BE3352">
              <w:rPr>
                <w:noProof/>
                <w:webHidden/>
              </w:rPr>
              <w:fldChar w:fldCharType="begin"/>
            </w:r>
            <w:r w:rsidR="00BE3352">
              <w:rPr>
                <w:noProof/>
                <w:webHidden/>
              </w:rPr>
              <w:instrText xml:space="preserve"> PAGEREF _Toc515617640 \h </w:instrText>
            </w:r>
            <w:r w:rsidR="00BE3352">
              <w:rPr>
                <w:noProof/>
                <w:webHidden/>
              </w:rPr>
            </w:r>
            <w:r w:rsidR="00BE3352">
              <w:rPr>
                <w:noProof/>
                <w:webHidden/>
              </w:rPr>
              <w:fldChar w:fldCharType="separate"/>
            </w:r>
            <w:r w:rsidR="00BE3352">
              <w:rPr>
                <w:noProof/>
                <w:webHidden/>
              </w:rPr>
              <w:t>11</w:t>
            </w:r>
            <w:r w:rsidR="00BE3352">
              <w:rPr>
                <w:noProof/>
                <w:webHidden/>
              </w:rPr>
              <w:fldChar w:fldCharType="end"/>
            </w:r>
          </w:hyperlink>
        </w:p>
        <w:p w14:paraId="5363CB09" w14:textId="77777777" w:rsidR="00BE3352" w:rsidRDefault="00211296">
          <w:pPr>
            <w:pStyle w:val="TOC1"/>
            <w:tabs>
              <w:tab w:val="right" w:leader="dot" w:pos="9111"/>
            </w:tabs>
            <w:rPr>
              <w:rFonts w:asciiTheme="minorHAnsi" w:eastAsiaTheme="minorEastAsia" w:hAnsiTheme="minorHAnsi" w:cstheme="minorBidi"/>
              <w:noProof/>
              <w:sz w:val="22"/>
              <w:szCs w:val="22"/>
            </w:rPr>
          </w:pPr>
          <w:hyperlink w:anchor="_Toc515617641" w:history="1">
            <w:r w:rsidR="00BE3352" w:rsidRPr="00214D02">
              <w:rPr>
                <w:rStyle w:val="Hyperlink"/>
                <w:noProof/>
              </w:rPr>
              <w:t>CHƯƠNG II: XÂY DỰNG ỨNG DỤNG DỊCH MÁY VỚI TENSORFLOW</w:t>
            </w:r>
            <w:r w:rsidR="00BE3352">
              <w:rPr>
                <w:noProof/>
                <w:webHidden/>
              </w:rPr>
              <w:tab/>
            </w:r>
            <w:r w:rsidR="00BE3352">
              <w:rPr>
                <w:noProof/>
                <w:webHidden/>
              </w:rPr>
              <w:fldChar w:fldCharType="begin"/>
            </w:r>
            <w:r w:rsidR="00BE3352">
              <w:rPr>
                <w:noProof/>
                <w:webHidden/>
              </w:rPr>
              <w:instrText xml:space="preserve"> PAGEREF _Toc515617641 \h </w:instrText>
            </w:r>
            <w:r w:rsidR="00BE3352">
              <w:rPr>
                <w:noProof/>
                <w:webHidden/>
              </w:rPr>
            </w:r>
            <w:r w:rsidR="00BE3352">
              <w:rPr>
                <w:noProof/>
                <w:webHidden/>
              </w:rPr>
              <w:fldChar w:fldCharType="separate"/>
            </w:r>
            <w:r w:rsidR="00BE3352">
              <w:rPr>
                <w:noProof/>
                <w:webHidden/>
              </w:rPr>
              <w:t>14</w:t>
            </w:r>
            <w:r w:rsidR="00BE3352">
              <w:rPr>
                <w:noProof/>
                <w:webHidden/>
              </w:rPr>
              <w:fldChar w:fldCharType="end"/>
            </w:r>
          </w:hyperlink>
        </w:p>
        <w:p w14:paraId="3670F329" w14:textId="77777777" w:rsidR="00BE3352" w:rsidRDefault="00211296">
          <w:pPr>
            <w:pStyle w:val="TOC2"/>
            <w:tabs>
              <w:tab w:val="right" w:leader="dot" w:pos="9111"/>
            </w:tabs>
            <w:rPr>
              <w:rFonts w:asciiTheme="minorHAnsi" w:eastAsiaTheme="minorEastAsia" w:hAnsiTheme="minorHAnsi" w:cstheme="minorBidi"/>
              <w:noProof/>
              <w:sz w:val="22"/>
              <w:szCs w:val="22"/>
            </w:rPr>
          </w:pPr>
          <w:hyperlink w:anchor="_Toc515617642" w:history="1">
            <w:r w:rsidR="00BE3352" w:rsidRPr="00214D02">
              <w:rPr>
                <w:rStyle w:val="Hyperlink"/>
                <w:noProof/>
              </w:rPr>
              <w:t>2.1 Import thư viện:</w:t>
            </w:r>
            <w:r w:rsidR="00BE3352">
              <w:rPr>
                <w:noProof/>
                <w:webHidden/>
              </w:rPr>
              <w:tab/>
            </w:r>
            <w:r w:rsidR="00BE3352">
              <w:rPr>
                <w:noProof/>
                <w:webHidden/>
              </w:rPr>
              <w:fldChar w:fldCharType="begin"/>
            </w:r>
            <w:r w:rsidR="00BE3352">
              <w:rPr>
                <w:noProof/>
                <w:webHidden/>
              </w:rPr>
              <w:instrText xml:space="preserve"> PAGEREF _Toc515617642 \h </w:instrText>
            </w:r>
            <w:r w:rsidR="00BE3352">
              <w:rPr>
                <w:noProof/>
                <w:webHidden/>
              </w:rPr>
            </w:r>
            <w:r w:rsidR="00BE3352">
              <w:rPr>
                <w:noProof/>
                <w:webHidden/>
              </w:rPr>
              <w:fldChar w:fldCharType="separate"/>
            </w:r>
            <w:r w:rsidR="00BE3352">
              <w:rPr>
                <w:noProof/>
                <w:webHidden/>
              </w:rPr>
              <w:t>14</w:t>
            </w:r>
            <w:r w:rsidR="00BE3352">
              <w:rPr>
                <w:noProof/>
                <w:webHidden/>
              </w:rPr>
              <w:fldChar w:fldCharType="end"/>
            </w:r>
          </w:hyperlink>
        </w:p>
        <w:p w14:paraId="262D2C09" w14:textId="77777777" w:rsidR="00BE3352" w:rsidRDefault="00211296">
          <w:pPr>
            <w:pStyle w:val="TOC2"/>
            <w:tabs>
              <w:tab w:val="right" w:leader="dot" w:pos="9111"/>
            </w:tabs>
            <w:rPr>
              <w:rFonts w:asciiTheme="minorHAnsi" w:eastAsiaTheme="minorEastAsia" w:hAnsiTheme="minorHAnsi" w:cstheme="minorBidi"/>
              <w:noProof/>
              <w:sz w:val="22"/>
              <w:szCs w:val="22"/>
            </w:rPr>
          </w:pPr>
          <w:hyperlink w:anchor="_Toc515617643" w:history="1">
            <w:r w:rsidR="00BE3352" w:rsidRPr="00214D02">
              <w:rPr>
                <w:rStyle w:val="Hyperlink"/>
                <w:noProof/>
                <w:shd w:val="clear" w:color="auto" w:fill="FAF5F5"/>
              </w:rPr>
              <w:t>2.2 Tải dữ liệu:</w:t>
            </w:r>
            <w:r w:rsidR="00BE3352">
              <w:rPr>
                <w:noProof/>
                <w:webHidden/>
              </w:rPr>
              <w:tab/>
            </w:r>
            <w:r w:rsidR="00BE3352">
              <w:rPr>
                <w:noProof/>
                <w:webHidden/>
              </w:rPr>
              <w:fldChar w:fldCharType="begin"/>
            </w:r>
            <w:r w:rsidR="00BE3352">
              <w:rPr>
                <w:noProof/>
                <w:webHidden/>
              </w:rPr>
              <w:instrText xml:space="preserve"> PAGEREF _Toc515617643 \h </w:instrText>
            </w:r>
            <w:r w:rsidR="00BE3352">
              <w:rPr>
                <w:noProof/>
                <w:webHidden/>
              </w:rPr>
            </w:r>
            <w:r w:rsidR="00BE3352">
              <w:rPr>
                <w:noProof/>
                <w:webHidden/>
              </w:rPr>
              <w:fldChar w:fldCharType="separate"/>
            </w:r>
            <w:r w:rsidR="00BE3352">
              <w:rPr>
                <w:noProof/>
                <w:webHidden/>
              </w:rPr>
              <w:t>14</w:t>
            </w:r>
            <w:r w:rsidR="00BE3352">
              <w:rPr>
                <w:noProof/>
                <w:webHidden/>
              </w:rPr>
              <w:fldChar w:fldCharType="end"/>
            </w:r>
          </w:hyperlink>
        </w:p>
        <w:p w14:paraId="2DFF1B54" w14:textId="77777777" w:rsidR="00BE3352" w:rsidRDefault="00211296">
          <w:pPr>
            <w:pStyle w:val="TOC2"/>
            <w:tabs>
              <w:tab w:val="right" w:leader="dot" w:pos="9111"/>
            </w:tabs>
            <w:rPr>
              <w:rFonts w:asciiTheme="minorHAnsi" w:eastAsiaTheme="minorEastAsia" w:hAnsiTheme="minorHAnsi" w:cstheme="minorBidi"/>
              <w:noProof/>
              <w:sz w:val="22"/>
              <w:szCs w:val="22"/>
            </w:rPr>
          </w:pPr>
          <w:hyperlink w:anchor="_Toc515617644" w:history="1">
            <w:r w:rsidR="00BE3352" w:rsidRPr="00214D02">
              <w:rPr>
                <w:rStyle w:val="Hyperlink"/>
                <w:noProof/>
              </w:rPr>
              <w:t>2.3 Tokenizer</w:t>
            </w:r>
            <w:r w:rsidR="00BE3352">
              <w:rPr>
                <w:noProof/>
                <w:webHidden/>
              </w:rPr>
              <w:tab/>
            </w:r>
            <w:r w:rsidR="00BE3352">
              <w:rPr>
                <w:noProof/>
                <w:webHidden/>
              </w:rPr>
              <w:fldChar w:fldCharType="begin"/>
            </w:r>
            <w:r w:rsidR="00BE3352">
              <w:rPr>
                <w:noProof/>
                <w:webHidden/>
              </w:rPr>
              <w:instrText xml:space="preserve"> PAGEREF _Toc515617644 \h </w:instrText>
            </w:r>
            <w:r w:rsidR="00BE3352">
              <w:rPr>
                <w:noProof/>
                <w:webHidden/>
              </w:rPr>
            </w:r>
            <w:r w:rsidR="00BE3352">
              <w:rPr>
                <w:noProof/>
                <w:webHidden/>
              </w:rPr>
              <w:fldChar w:fldCharType="separate"/>
            </w:r>
            <w:r w:rsidR="00BE3352">
              <w:rPr>
                <w:noProof/>
                <w:webHidden/>
              </w:rPr>
              <w:t>15</w:t>
            </w:r>
            <w:r w:rsidR="00BE3352">
              <w:rPr>
                <w:noProof/>
                <w:webHidden/>
              </w:rPr>
              <w:fldChar w:fldCharType="end"/>
            </w:r>
          </w:hyperlink>
        </w:p>
        <w:p w14:paraId="2EC838FD" w14:textId="77777777" w:rsidR="00BE3352" w:rsidRDefault="00211296">
          <w:pPr>
            <w:pStyle w:val="TOC2"/>
            <w:tabs>
              <w:tab w:val="right" w:leader="dot" w:pos="9111"/>
            </w:tabs>
            <w:rPr>
              <w:rFonts w:asciiTheme="minorHAnsi" w:eastAsiaTheme="minorEastAsia" w:hAnsiTheme="minorHAnsi" w:cstheme="minorBidi"/>
              <w:noProof/>
              <w:sz w:val="22"/>
              <w:szCs w:val="22"/>
            </w:rPr>
          </w:pPr>
          <w:hyperlink w:anchor="_Toc515617645" w:history="1">
            <w:r w:rsidR="00BE3352" w:rsidRPr="00214D02">
              <w:rPr>
                <w:rStyle w:val="Hyperlink"/>
                <w:noProof/>
              </w:rPr>
              <w:t>2.4 Tạo RNN</w:t>
            </w:r>
            <w:r w:rsidR="00BE3352">
              <w:rPr>
                <w:noProof/>
                <w:webHidden/>
              </w:rPr>
              <w:tab/>
            </w:r>
            <w:r w:rsidR="00BE3352">
              <w:rPr>
                <w:noProof/>
                <w:webHidden/>
              </w:rPr>
              <w:fldChar w:fldCharType="begin"/>
            </w:r>
            <w:r w:rsidR="00BE3352">
              <w:rPr>
                <w:noProof/>
                <w:webHidden/>
              </w:rPr>
              <w:instrText xml:space="preserve"> PAGEREF _Toc515617645 \h </w:instrText>
            </w:r>
            <w:r w:rsidR="00BE3352">
              <w:rPr>
                <w:noProof/>
                <w:webHidden/>
              </w:rPr>
            </w:r>
            <w:r w:rsidR="00BE3352">
              <w:rPr>
                <w:noProof/>
                <w:webHidden/>
              </w:rPr>
              <w:fldChar w:fldCharType="separate"/>
            </w:r>
            <w:r w:rsidR="00BE3352">
              <w:rPr>
                <w:noProof/>
                <w:webHidden/>
              </w:rPr>
              <w:t>16</w:t>
            </w:r>
            <w:r w:rsidR="00BE3352">
              <w:rPr>
                <w:noProof/>
                <w:webHidden/>
              </w:rPr>
              <w:fldChar w:fldCharType="end"/>
            </w:r>
          </w:hyperlink>
        </w:p>
        <w:p w14:paraId="523F02B9"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46" w:history="1">
            <w:r w:rsidR="00BE3352" w:rsidRPr="00214D02">
              <w:rPr>
                <w:rStyle w:val="Hyperlink"/>
                <w:noProof/>
              </w:rPr>
              <w:t>2.4.1 Tạo phần mã hóa</w:t>
            </w:r>
            <w:r w:rsidR="00BE3352">
              <w:rPr>
                <w:noProof/>
                <w:webHidden/>
              </w:rPr>
              <w:tab/>
            </w:r>
            <w:r w:rsidR="00BE3352">
              <w:rPr>
                <w:noProof/>
                <w:webHidden/>
              </w:rPr>
              <w:fldChar w:fldCharType="begin"/>
            </w:r>
            <w:r w:rsidR="00BE3352">
              <w:rPr>
                <w:noProof/>
                <w:webHidden/>
              </w:rPr>
              <w:instrText xml:space="preserve"> PAGEREF _Toc515617646 \h </w:instrText>
            </w:r>
            <w:r w:rsidR="00BE3352">
              <w:rPr>
                <w:noProof/>
                <w:webHidden/>
              </w:rPr>
            </w:r>
            <w:r w:rsidR="00BE3352">
              <w:rPr>
                <w:noProof/>
                <w:webHidden/>
              </w:rPr>
              <w:fldChar w:fldCharType="separate"/>
            </w:r>
            <w:r w:rsidR="00BE3352">
              <w:rPr>
                <w:noProof/>
                <w:webHidden/>
              </w:rPr>
              <w:t>16</w:t>
            </w:r>
            <w:r w:rsidR="00BE3352">
              <w:rPr>
                <w:noProof/>
                <w:webHidden/>
              </w:rPr>
              <w:fldChar w:fldCharType="end"/>
            </w:r>
          </w:hyperlink>
        </w:p>
        <w:p w14:paraId="5658519E"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47" w:history="1">
            <w:r w:rsidR="00BE3352" w:rsidRPr="00214D02">
              <w:rPr>
                <w:rStyle w:val="Hyperlink"/>
                <w:noProof/>
              </w:rPr>
              <w:t>2.4.2  Tạo phần giải mã</w:t>
            </w:r>
            <w:r w:rsidR="00BE3352">
              <w:rPr>
                <w:noProof/>
                <w:webHidden/>
              </w:rPr>
              <w:tab/>
            </w:r>
            <w:r w:rsidR="00BE3352">
              <w:rPr>
                <w:noProof/>
                <w:webHidden/>
              </w:rPr>
              <w:fldChar w:fldCharType="begin"/>
            </w:r>
            <w:r w:rsidR="00BE3352">
              <w:rPr>
                <w:noProof/>
                <w:webHidden/>
              </w:rPr>
              <w:instrText xml:space="preserve"> PAGEREF _Toc515617647 \h </w:instrText>
            </w:r>
            <w:r w:rsidR="00BE3352">
              <w:rPr>
                <w:noProof/>
                <w:webHidden/>
              </w:rPr>
            </w:r>
            <w:r w:rsidR="00BE3352">
              <w:rPr>
                <w:noProof/>
                <w:webHidden/>
              </w:rPr>
              <w:fldChar w:fldCharType="separate"/>
            </w:r>
            <w:r w:rsidR="00BE3352">
              <w:rPr>
                <w:noProof/>
                <w:webHidden/>
              </w:rPr>
              <w:t>17</w:t>
            </w:r>
            <w:r w:rsidR="00BE3352">
              <w:rPr>
                <w:noProof/>
                <w:webHidden/>
              </w:rPr>
              <w:fldChar w:fldCharType="end"/>
            </w:r>
          </w:hyperlink>
        </w:p>
        <w:p w14:paraId="153FEF25"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48" w:history="1">
            <w:r w:rsidR="00BE3352" w:rsidRPr="00214D02">
              <w:rPr>
                <w:rStyle w:val="Hyperlink"/>
                <w:noProof/>
              </w:rPr>
              <w:t>2.4.3 Kết nối và tạo mô hình</w:t>
            </w:r>
            <w:r w:rsidR="00BE3352">
              <w:rPr>
                <w:noProof/>
                <w:webHidden/>
              </w:rPr>
              <w:tab/>
            </w:r>
            <w:r w:rsidR="00BE3352">
              <w:rPr>
                <w:noProof/>
                <w:webHidden/>
              </w:rPr>
              <w:fldChar w:fldCharType="begin"/>
            </w:r>
            <w:r w:rsidR="00BE3352">
              <w:rPr>
                <w:noProof/>
                <w:webHidden/>
              </w:rPr>
              <w:instrText xml:space="preserve"> PAGEREF _Toc515617648 \h </w:instrText>
            </w:r>
            <w:r w:rsidR="00BE3352">
              <w:rPr>
                <w:noProof/>
                <w:webHidden/>
              </w:rPr>
            </w:r>
            <w:r w:rsidR="00BE3352">
              <w:rPr>
                <w:noProof/>
                <w:webHidden/>
              </w:rPr>
              <w:fldChar w:fldCharType="separate"/>
            </w:r>
            <w:r w:rsidR="00BE3352">
              <w:rPr>
                <w:noProof/>
                <w:webHidden/>
              </w:rPr>
              <w:t>19</w:t>
            </w:r>
            <w:r w:rsidR="00BE3352">
              <w:rPr>
                <w:noProof/>
                <w:webHidden/>
              </w:rPr>
              <w:fldChar w:fldCharType="end"/>
            </w:r>
          </w:hyperlink>
        </w:p>
        <w:p w14:paraId="50C622A0"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49" w:history="1">
            <w:r w:rsidR="00BE3352" w:rsidRPr="00214D02">
              <w:rPr>
                <w:rStyle w:val="Hyperlink"/>
                <w:noProof/>
              </w:rPr>
              <w:t>2.4.4 Huấn luyện mô hình</w:t>
            </w:r>
            <w:r w:rsidR="00BE3352">
              <w:rPr>
                <w:noProof/>
                <w:webHidden/>
              </w:rPr>
              <w:tab/>
            </w:r>
            <w:r w:rsidR="00BE3352">
              <w:rPr>
                <w:noProof/>
                <w:webHidden/>
              </w:rPr>
              <w:fldChar w:fldCharType="begin"/>
            </w:r>
            <w:r w:rsidR="00BE3352">
              <w:rPr>
                <w:noProof/>
                <w:webHidden/>
              </w:rPr>
              <w:instrText xml:space="preserve"> PAGEREF _Toc515617649 \h </w:instrText>
            </w:r>
            <w:r w:rsidR="00BE3352">
              <w:rPr>
                <w:noProof/>
                <w:webHidden/>
              </w:rPr>
            </w:r>
            <w:r w:rsidR="00BE3352">
              <w:rPr>
                <w:noProof/>
                <w:webHidden/>
              </w:rPr>
              <w:fldChar w:fldCharType="separate"/>
            </w:r>
            <w:r w:rsidR="00BE3352">
              <w:rPr>
                <w:noProof/>
                <w:webHidden/>
              </w:rPr>
              <w:t>19</w:t>
            </w:r>
            <w:r w:rsidR="00BE3352">
              <w:rPr>
                <w:noProof/>
                <w:webHidden/>
              </w:rPr>
              <w:fldChar w:fldCharType="end"/>
            </w:r>
          </w:hyperlink>
        </w:p>
        <w:p w14:paraId="5C2B3934"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50" w:history="1">
            <w:r w:rsidR="00BE3352" w:rsidRPr="00214D02">
              <w:rPr>
                <w:rStyle w:val="Hyperlink"/>
                <w:noProof/>
              </w:rPr>
              <w:t>2.4.5 Tiến hành dịch</w:t>
            </w:r>
            <w:r w:rsidR="00BE3352">
              <w:rPr>
                <w:noProof/>
                <w:webHidden/>
              </w:rPr>
              <w:tab/>
            </w:r>
            <w:r w:rsidR="00BE3352">
              <w:rPr>
                <w:noProof/>
                <w:webHidden/>
              </w:rPr>
              <w:fldChar w:fldCharType="begin"/>
            </w:r>
            <w:r w:rsidR="00BE3352">
              <w:rPr>
                <w:noProof/>
                <w:webHidden/>
              </w:rPr>
              <w:instrText xml:space="preserve"> PAGEREF _Toc515617650 \h </w:instrText>
            </w:r>
            <w:r w:rsidR="00BE3352">
              <w:rPr>
                <w:noProof/>
                <w:webHidden/>
              </w:rPr>
            </w:r>
            <w:r w:rsidR="00BE3352">
              <w:rPr>
                <w:noProof/>
                <w:webHidden/>
              </w:rPr>
              <w:fldChar w:fldCharType="separate"/>
            </w:r>
            <w:r w:rsidR="00BE3352">
              <w:rPr>
                <w:noProof/>
                <w:webHidden/>
              </w:rPr>
              <w:t>20</w:t>
            </w:r>
            <w:r w:rsidR="00BE3352">
              <w:rPr>
                <w:noProof/>
                <w:webHidden/>
              </w:rPr>
              <w:fldChar w:fldCharType="end"/>
            </w:r>
          </w:hyperlink>
        </w:p>
        <w:p w14:paraId="013E5B02"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51" w:history="1">
            <w:r w:rsidR="00BE3352" w:rsidRPr="00214D02">
              <w:rPr>
                <w:rStyle w:val="Hyperlink"/>
                <w:noProof/>
              </w:rPr>
              <w:t>2.4.6 Thực nghiệm dịch</w:t>
            </w:r>
            <w:r w:rsidR="00BE3352">
              <w:rPr>
                <w:noProof/>
                <w:webHidden/>
              </w:rPr>
              <w:tab/>
            </w:r>
            <w:r w:rsidR="00BE3352">
              <w:rPr>
                <w:noProof/>
                <w:webHidden/>
              </w:rPr>
              <w:fldChar w:fldCharType="begin"/>
            </w:r>
            <w:r w:rsidR="00BE3352">
              <w:rPr>
                <w:noProof/>
                <w:webHidden/>
              </w:rPr>
              <w:instrText xml:space="preserve"> PAGEREF _Toc515617651 \h </w:instrText>
            </w:r>
            <w:r w:rsidR="00BE3352">
              <w:rPr>
                <w:noProof/>
                <w:webHidden/>
              </w:rPr>
            </w:r>
            <w:r w:rsidR="00BE3352">
              <w:rPr>
                <w:noProof/>
                <w:webHidden/>
              </w:rPr>
              <w:fldChar w:fldCharType="separate"/>
            </w:r>
            <w:r w:rsidR="00BE3352">
              <w:rPr>
                <w:noProof/>
                <w:webHidden/>
              </w:rPr>
              <w:t>21</w:t>
            </w:r>
            <w:r w:rsidR="00BE3352">
              <w:rPr>
                <w:noProof/>
                <w:webHidden/>
              </w:rPr>
              <w:fldChar w:fldCharType="end"/>
            </w:r>
          </w:hyperlink>
        </w:p>
        <w:p w14:paraId="50360A68" w14:textId="77777777" w:rsidR="00BE3352" w:rsidRDefault="00211296">
          <w:pPr>
            <w:pStyle w:val="TOC3"/>
            <w:tabs>
              <w:tab w:val="right" w:leader="dot" w:pos="9111"/>
            </w:tabs>
            <w:rPr>
              <w:rFonts w:asciiTheme="minorHAnsi" w:eastAsiaTheme="minorEastAsia" w:hAnsiTheme="minorHAnsi" w:cstheme="minorBidi"/>
              <w:noProof/>
              <w:sz w:val="22"/>
              <w:szCs w:val="22"/>
            </w:rPr>
          </w:pPr>
          <w:hyperlink w:anchor="_Toc515617652" w:history="1">
            <w:r w:rsidR="00BE3352" w:rsidRPr="00214D02">
              <w:rPr>
                <w:rStyle w:val="Hyperlink"/>
                <w:noProof/>
              </w:rPr>
              <w:t>2.4.7 Hướng dẫn sử dụng</w:t>
            </w:r>
            <w:r w:rsidR="00BE3352">
              <w:rPr>
                <w:noProof/>
                <w:webHidden/>
              </w:rPr>
              <w:tab/>
            </w:r>
            <w:r w:rsidR="00BE3352">
              <w:rPr>
                <w:noProof/>
                <w:webHidden/>
              </w:rPr>
              <w:fldChar w:fldCharType="begin"/>
            </w:r>
            <w:r w:rsidR="00BE3352">
              <w:rPr>
                <w:noProof/>
                <w:webHidden/>
              </w:rPr>
              <w:instrText xml:space="preserve"> PAGEREF _Toc515617652 \h </w:instrText>
            </w:r>
            <w:r w:rsidR="00BE3352">
              <w:rPr>
                <w:noProof/>
                <w:webHidden/>
              </w:rPr>
            </w:r>
            <w:r w:rsidR="00BE3352">
              <w:rPr>
                <w:noProof/>
                <w:webHidden/>
              </w:rPr>
              <w:fldChar w:fldCharType="separate"/>
            </w:r>
            <w:r w:rsidR="00BE3352">
              <w:rPr>
                <w:noProof/>
                <w:webHidden/>
              </w:rPr>
              <w:t>21</w:t>
            </w:r>
            <w:r w:rsidR="00BE3352">
              <w:rPr>
                <w:noProof/>
                <w:webHidden/>
              </w:rPr>
              <w:fldChar w:fldCharType="end"/>
            </w:r>
          </w:hyperlink>
        </w:p>
        <w:p w14:paraId="443A17D7" w14:textId="77777777" w:rsidR="00BE3352" w:rsidRDefault="00211296">
          <w:pPr>
            <w:pStyle w:val="TOC1"/>
            <w:tabs>
              <w:tab w:val="right" w:leader="dot" w:pos="9111"/>
            </w:tabs>
            <w:rPr>
              <w:rFonts w:asciiTheme="minorHAnsi" w:eastAsiaTheme="minorEastAsia" w:hAnsiTheme="minorHAnsi" w:cstheme="minorBidi"/>
              <w:noProof/>
              <w:sz w:val="22"/>
              <w:szCs w:val="22"/>
            </w:rPr>
          </w:pPr>
          <w:hyperlink w:anchor="_Toc515617653" w:history="1">
            <w:r w:rsidR="00BE3352" w:rsidRPr="00214D02">
              <w:rPr>
                <w:rStyle w:val="Hyperlink"/>
                <w:noProof/>
              </w:rPr>
              <w:t>TÀI LIỆU THAM KHẢO</w:t>
            </w:r>
            <w:r w:rsidR="00BE3352">
              <w:rPr>
                <w:noProof/>
                <w:webHidden/>
              </w:rPr>
              <w:tab/>
            </w:r>
            <w:r w:rsidR="00BE3352">
              <w:rPr>
                <w:noProof/>
                <w:webHidden/>
              </w:rPr>
              <w:fldChar w:fldCharType="begin"/>
            </w:r>
            <w:r w:rsidR="00BE3352">
              <w:rPr>
                <w:noProof/>
                <w:webHidden/>
              </w:rPr>
              <w:instrText xml:space="preserve"> PAGEREF _Toc515617653 \h </w:instrText>
            </w:r>
            <w:r w:rsidR="00BE3352">
              <w:rPr>
                <w:noProof/>
                <w:webHidden/>
              </w:rPr>
            </w:r>
            <w:r w:rsidR="00BE3352">
              <w:rPr>
                <w:noProof/>
                <w:webHidden/>
              </w:rPr>
              <w:fldChar w:fldCharType="separate"/>
            </w:r>
            <w:r w:rsidR="00BE3352">
              <w:rPr>
                <w:noProof/>
                <w:webHidden/>
              </w:rPr>
              <w:t>27</w:t>
            </w:r>
            <w:r w:rsidR="00BE3352">
              <w:rPr>
                <w:noProof/>
                <w:webHidden/>
              </w:rPr>
              <w:fldChar w:fldCharType="end"/>
            </w:r>
          </w:hyperlink>
        </w:p>
        <w:p w14:paraId="5B8861A3" w14:textId="03B1732B" w:rsidR="00BE3352" w:rsidRDefault="00BE3352">
          <w:r>
            <w:rPr>
              <w:b/>
              <w:bCs/>
              <w:noProof/>
            </w:rPr>
            <w:fldChar w:fldCharType="end"/>
          </w:r>
        </w:p>
      </w:sdtContent>
    </w:sdt>
    <w:p w14:paraId="4F6CFA0B" w14:textId="7B40CE54" w:rsidR="000B7752" w:rsidRDefault="000B7752">
      <w:pPr>
        <w:spacing w:after="200" w:line="276" w:lineRule="auto"/>
        <w:rPr>
          <w:b/>
          <w:sz w:val="32"/>
          <w:szCs w:val="32"/>
        </w:rPr>
      </w:pPr>
    </w:p>
    <w:p w14:paraId="11EE4C67" w14:textId="1CBB104C" w:rsidR="008A51F0" w:rsidRDefault="005603BC" w:rsidP="000B7752">
      <w:pPr>
        <w:pStyle w:val="Chng"/>
        <w:outlineLvl w:val="0"/>
      </w:pPr>
      <w:bookmarkStart w:id="2" w:name="_Toc515617630"/>
      <w:r>
        <w:lastRenderedPageBreak/>
        <w:t xml:space="preserve">CHƯƠNG I: </w:t>
      </w:r>
      <w:r w:rsidR="008A51F0">
        <w:t>CƠ SỞ LÝ THUYẾT</w:t>
      </w:r>
      <w:bookmarkEnd w:id="2"/>
    </w:p>
    <w:p w14:paraId="16F5424E" w14:textId="7DF5D4C5" w:rsidR="006B6EB0" w:rsidRPr="00200554" w:rsidRDefault="008A51F0" w:rsidP="000B7752">
      <w:pPr>
        <w:pStyle w:val="Tiumccp1"/>
        <w:outlineLvl w:val="1"/>
      </w:pPr>
      <w:bookmarkStart w:id="3" w:name="_Toc515617631"/>
      <w:r>
        <w:t xml:space="preserve">1.1 </w:t>
      </w:r>
      <w:r w:rsidR="005603BC">
        <w:t>DỊCH MÁY (MAC</w:t>
      </w:r>
      <w:r w:rsidR="005603BC" w:rsidRPr="00200554">
        <w:t>HINE TRANSLATION)</w:t>
      </w:r>
      <w:bookmarkEnd w:id="3"/>
    </w:p>
    <w:p w14:paraId="52B99AD9" w14:textId="532F44A0" w:rsidR="005603BC" w:rsidRPr="00200554" w:rsidRDefault="00D05185" w:rsidP="00BE3352">
      <w:pPr>
        <w:pStyle w:val="Tiumccp2"/>
        <w:outlineLvl w:val="2"/>
      </w:pPr>
      <w:bookmarkStart w:id="4" w:name="_Toc515617632"/>
      <w:r>
        <w:t>1.1</w:t>
      </w:r>
      <w:r w:rsidR="008A51F0">
        <w:t>.1</w:t>
      </w:r>
      <w:r>
        <w:t xml:space="preserve"> Dịch tự động</w:t>
      </w:r>
      <w:r w:rsidR="005603BC" w:rsidRPr="00200554">
        <w:t xml:space="preserve"> là gì?</w:t>
      </w:r>
      <w:bookmarkEnd w:id="4"/>
    </w:p>
    <w:p w14:paraId="08600B57" w14:textId="59074E1D" w:rsidR="00200554" w:rsidRDefault="00200554" w:rsidP="00200554">
      <w:pPr>
        <w:pStyle w:val="Nidungvnbn"/>
      </w:pPr>
      <w:r>
        <w:t>D</w:t>
      </w:r>
      <w:r w:rsidR="00D05185">
        <w:t>ịch tự động</w:t>
      </w:r>
      <w:r w:rsidRPr="00200554">
        <w:t xml:space="preserve">  </w:t>
      </w:r>
      <w:r w:rsidR="005603BC" w:rsidRPr="00200554">
        <w:t>hay còn gọi là </w:t>
      </w:r>
      <w:r w:rsidR="00D05185">
        <w:t>dịch máy</w:t>
      </w:r>
      <w:r>
        <w:t xml:space="preserve">( </w:t>
      </w:r>
      <w:r w:rsidR="005603BC" w:rsidRPr="00200554">
        <w:t>machine translation) là một nhánh của </w:t>
      </w:r>
      <w:hyperlink r:id="rId12" w:tooltip="Xử lý ngôn ngữ tự nhiên" w:history="1">
        <w:r w:rsidR="005603BC" w:rsidRPr="00200554">
          <w:rPr>
            <w:rStyle w:val="Hyperlink"/>
            <w:color w:val="auto"/>
            <w:u w:val="none"/>
          </w:rPr>
          <w:t>xử lý ngôn ngữ tự nhiên</w:t>
        </w:r>
      </w:hyperlink>
      <w:r w:rsidR="005603BC" w:rsidRPr="00200554">
        <w:t> thuộc phân ngành </w:t>
      </w:r>
      <w:hyperlink r:id="rId13" w:tooltip="Trí tuệ nhân tạo" w:history="1">
        <w:r w:rsidR="005603BC" w:rsidRPr="00200554">
          <w:rPr>
            <w:rStyle w:val="Hyperlink"/>
            <w:color w:val="auto"/>
            <w:u w:val="none"/>
          </w:rPr>
          <w:t>trí tuệ nhân tạo</w:t>
        </w:r>
      </w:hyperlink>
      <w:r w:rsidR="005603BC" w:rsidRPr="00200554">
        <w:t>, nó là sự kết hợp giữa </w:t>
      </w:r>
      <w:hyperlink r:id="rId14" w:tooltip="Ngôn ngữ" w:history="1">
        <w:r w:rsidR="005603BC" w:rsidRPr="00200554">
          <w:rPr>
            <w:rStyle w:val="Hyperlink"/>
            <w:color w:val="auto"/>
            <w:u w:val="none"/>
          </w:rPr>
          <w:t>ngôn ngữ</w:t>
        </w:r>
      </w:hyperlink>
      <w:r w:rsidR="005603BC" w:rsidRPr="00200554">
        <w:t>, </w:t>
      </w:r>
      <w:hyperlink r:id="rId15" w:tooltip="Dịch thuật" w:history="1">
        <w:r w:rsidR="005603BC" w:rsidRPr="00200554">
          <w:rPr>
            <w:rStyle w:val="Hyperlink"/>
            <w:color w:val="auto"/>
            <w:u w:val="none"/>
          </w:rPr>
          <w:t>dịch thuật</w:t>
        </w:r>
      </w:hyperlink>
      <w:r w:rsidR="005603BC" w:rsidRPr="00200554">
        <w:t> và </w:t>
      </w:r>
      <w:hyperlink r:id="rId16" w:tooltip="Khoa học máy tính" w:history="1">
        <w:r w:rsidR="005603BC" w:rsidRPr="00200554">
          <w:rPr>
            <w:rStyle w:val="Hyperlink"/>
            <w:color w:val="auto"/>
            <w:u w:val="none"/>
          </w:rPr>
          <w:t>khoa học máy tính</w:t>
        </w:r>
      </w:hyperlink>
      <w:r w:rsidR="005603BC" w:rsidRPr="00200554">
        <w:t xml:space="preserve">. Như tên gọi, dịch tự động thực hiện dịch một ngôn ngữ này (gọi là ngôn ngữ nguồn) sang một hoặc nhiều ngôn ngữ khác (gọi là ngôn ngữ đích) một cách tự động, không có sự can thiệp của con người trong quá trình dịch. </w:t>
      </w:r>
    </w:p>
    <w:p w14:paraId="412C589D" w14:textId="57688797" w:rsidR="00200554" w:rsidRPr="00200554" w:rsidRDefault="00200554" w:rsidP="00BE3352">
      <w:pPr>
        <w:pStyle w:val="Tiumccp2"/>
        <w:outlineLvl w:val="2"/>
      </w:pPr>
      <w:bookmarkStart w:id="5" w:name="_Toc515617633"/>
      <w:r w:rsidRPr="00200554">
        <w:t>1</w:t>
      </w:r>
      <w:r w:rsidR="008A51F0">
        <w:t>.1</w:t>
      </w:r>
      <w:r w:rsidRPr="00200554">
        <w:t>.2 Khó khăn</w:t>
      </w:r>
      <w:bookmarkEnd w:id="5"/>
    </w:p>
    <w:p w14:paraId="420BF444" w14:textId="77777777" w:rsidR="00200554" w:rsidRDefault="005603BC" w:rsidP="00200554">
      <w:pPr>
        <w:pStyle w:val="Nidungvnbn"/>
      </w:pPr>
      <w:r w:rsidRPr="00200554">
        <w:t>Khó khăn của việc thiết kế chương trình dịch tự động là làm sao khử </w:t>
      </w:r>
      <w:hyperlink r:id="rId17" w:tooltip="Nhập nhằng (xử lý ngôn ngữ tự nhiên)" w:history="1">
        <w:r w:rsidRPr="00200554">
          <w:rPr>
            <w:rStyle w:val="Hyperlink"/>
            <w:color w:val="auto"/>
            <w:u w:val="none"/>
          </w:rPr>
          <w:t>nhập nhằng</w:t>
        </w:r>
      </w:hyperlink>
      <w:r w:rsidRPr="00200554">
        <w:t> hiệu quả. Nói về tính nhập nhằng, đây là khái niệm chỉ tính không rõ ràng của ngôn ngữ, chẳng hạn khi viết từ đường kính thì vẫn chưa rõ là nó chỉ một loại "chất ngọt dùng để pha làm đồ uống" hay là "đoạn thẳng đi qua tâm và nối hai điểm của đường tròn, của mặt cầu". Nhập nhằng như ví dụ vừa rồi là do hiện tượng đồng âm (hoặc đồng tự) gây ra, một số kiểu nhập nhằng khác như nhập nhằng </w:t>
      </w:r>
      <w:hyperlink r:id="rId18" w:tooltip="Từ loại" w:history="1">
        <w:r w:rsidRPr="00200554">
          <w:rPr>
            <w:rStyle w:val="Hyperlink"/>
            <w:color w:val="auto"/>
            <w:u w:val="none"/>
          </w:rPr>
          <w:t>từ loại</w:t>
        </w:r>
      </w:hyperlink>
      <w:r w:rsidRPr="00200554">
        <w:t>, nhập nhằng </w:t>
      </w:r>
      <w:hyperlink r:id="rId19" w:tooltip="Từ đa nghĩa" w:history="1">
        <w:r w:rsidRPr="00200554">
          <w:rPr>
            <w:rStyle w:val="Hyperlink"/>
            <w:color w:val="auto"/>
            <w:u w:val="none"/>
          </w:rPr>
          <w:t>từ đa nghĩa</w:t>
        </w:r>
      </w:hyperlink>
      <w:r w:rsidRPr="00200554">
        <w:t>. Khi dịch tự động từ </w:t>
      </w:r>
      <w:hyperlink r:id="rId20" w:tooltip="Tiếng Việt" w:history="1">
        <w:r w:rsidRPr="00200554">
          <w:rPr>
            <w:rStyle w:val="Hyperlink"/>
            <w:color w:val="auto"/>
            <w:u w:val="none"/>
          </w:rPr>
          <w:t>tiếng Việt</w:t>
        </w:r>
      </w:hyperlink>
      <w:r w:rsidRPr="00200554">
        <w:t> sang </w:t>
      </w:r>
      <w:hyperlink r:id="rId21" w:tooltip="Tiếng Anh" w:history="1">
        <w:r w:rsidRPr="00200554">
          <w:rPr>
            <w:rStyle w:val="Hyperlink"/>
            <w:color w:val="auto"/>
            <w:u w:val="none"/>
          </w:rPr>
          <w:t>tiếng Anh</w:t>
        </w:r>
      </w:hyperlink>
      <w:r w:rsidRPr="00200554">
        <w:t>, khó khăn đầu tiên lại là việc xác định ranh giới từ, không giống như tiếng Anh (và nhiều ngôn ngữ khác) mỗi từ đã mang trọn vẹn một nghĩa và được xác định ranh giới qua khoảng trắng, tiếng Việt là </w:t>
      </w:r>
      <w:hyperlink r:id="rId22" w:tooltip="Ngôn ngữ đơn lập" w:history="1">
        <w:r w:rsidRPr="00200554">
          <w:rPr>
            <w:rStyle w:val="Hyperlink"/>
            <w:color w:val="auto"/>
            <w:u w:val="none"/>
          </w:rPr>
          <w:t>ngôn ngữ đơn lập</w:t>
        </w:r>
      </w:hyperlink>
      <w:r w:rsidRPr="00200554">
        <w:t> do vậy có rất nhiều </w:t>
      </w:r>
      <w:hyperlink r:id="rId23" w:tooltip="Từ ghép (trang chưa được viết)" w:history="1">
        <w:r w:rsidRPr="00200554">
          <w:rPr>
            <w:rStyle w:val="Hyperlink"/>
            <w:color w:val="auto"/>
            <w:u w:val="none"/>
          </w:rPr>
          <w:t>từ ghép</w:t>
        </w:r>
      </w:hyperlink>
      <w:r w:rsidRPr="00200554">
        <w:t>, nếu không xác định đúng sẽ xuất hiện kiểu dịch từng từ rồi ghép lại với nhau.</w:t>
      </w:r>
    </w:p>
    <w:p w14:paraId="35BF8C8D" w14:textId="5FA69BF5" w:rsidR="005603BC" w:rsidRPr="00200554" w:rsidRDefault="005603BC" w:rsidP="00200554">
      <w:pPr>
        <w:pStyle w:val="Nidungvnbn"/>
      </w:pPr>
      <w:r w:rsidRPr="00200554">
        <w:t xml:space="preserve"> Với tiếng Anh do là </w:t>
      </w:r>
      <w:hyperlink r:id="rId24" w:tooltip="Ngôn ngữ biến hình (trang chưa được viết)" w:history="1">
        <w:r w:rsidRPr="00200554">
          <w:rPr>
            <w:rStyle w:val="Hyperlink"/>
            <w:color w:val="auto"/>
            <w:u w:val="none"/>
          </w:rPr>
          <w:t>ngôn ngữ biến hình</w:t>
        </w:r>
      </w:hyperlink>
      <w:r w:rsidRPr="00200554">
        <w:t> nên việc xác định </w:t>
      </w:r>
      <w:hyperlink r:id="rId25" w:tooltip="Từ loại" w:history="1">
        <w:r w:rsidRPr="00200554">
          <w:rPr>
            <w:rStyle w:val="Hyperlink"/>
            <w:color w:val="auto"/>
            <w:u w:val="none"/>
          </w:rPr>
          <w:t>từ loại</w:t>
        </w:r>
      </w:hyperlink>
      <w:r w:rsidRPr="00200554">
        <w:t> dễ hơn, ngoài ra nó cũng ít </w:t>
      </w:r>
      <w:hyperlink r:id="rId26" w:tooltip="Từ đồng tự (trang chưa được viết)" w:history="1">
        <w:r w:rsidRPr="00200554">
          <w:rPr>
            <w:rStyle w:val="Hyperlink"/>
            <w:color w:val="auto"/>
            <w:u w:val="none"/>
          </w:rPr>
          <w:t>từ đồng tự</w:t>
        </w:r>
      </w:hyperlink>
      <w:r w:rsidRPr="00200554">
        <w:t> (hai từ có ký tự hoàn toàn giống nhau nhưng mang nghĩa khác nhau), còn về từ đa nghĩa tiếng Anh cũng như tiếng Việt và hầu như tất cả các ngôn ngữ khác đều rất phức tạp, muốn xác định nghĩa chính xác phải phải thực hiện phân tích </w:t>
      </w:r>
      <w:hyperlink r:id="rId27" w:tooltip="Văn cảnh (trang chưa được viết)" w:history="1">
        <w:r w:rsidRPr="00200554">
          <w:rPr>
            <w:rStyle w:val="Hyperlink"/>
            <w:color w:val="auto"/>
            <w:u w:val="none"/>
          </w:rPr>
          <w:t>văn cảnh</w:t>
        </w:r>
      </w:hyperlink>
      <w:r w:rsidRPr="00200554">
        <w:t>.</w:t>
      </w:r>
    </w:p>
    <w:p w14:paraId="4FAA45AB" w14:textId="15B9FC3E" w:rsidR="005603BC" w:rsidRDefault="005603BC" w:rsidP="00200554">
      <w:pPr>
        <w:pStyle w:val="Nidungvnbn"/>
      </w:pPr>
      <w:r w:rsidRPr="00200554">
        <w:lastRenderedPageBreak/>
        <w:t>Sau khi xác định nghĩa phù hợp của từ, công việc tiếp theo là sắp xếp để tạo thành câu hoàn chỉnh. Nếu hai ngôn ngữ có cấu trúc càng khác nhau bao nhiêu công việc này càng phức tạp bấy nhiêu, với những ngôn ngữ gần nhau như tiếng Anh và </w:t>
      </w:r>
      <w:hyperlink r:id="rId28" w:tooltip="Tiếng Pháp" w:history="1">
        <w:r w:rsidRPr="00200554">
          <w:rPr>
            <w:rStyle w:val="Hyperlink"/>
            <w:color w:val="auto"/>
            <w:u w:val="none"/>
          </w:rPr>
          <w:t>tiếng Pháp</w:t>
        </w:r>
      </w:hyperlink>
      <w:r w:rsidRPr="00200554">
        <w:t> công việc tương đối đơn giản, nhưng giữa tiếng Pháp và </w:t>
      </w:r>
      <w:hyperlink r:id="rId29" w:tooltip="Tiếng Trung Quốc" w:history="1">
        <w:r w:rsidRPr="00200554">
          <w:rPr>
            <w:rStyle w:val="Hyperlink"/>
            <w:color w:val="auto"/>
            <w:u w:val="none"/>
          </w:rPr>
          <w:t>tiếng Trung</w:t>
        </w:r>
      </w:hyperlink>
      <w:r w:rsidRPr="00200554">
        <w:t> thì rất khó khăn. Để sắp xếp người ta đưa vào các cấu trúc </w:t>
      </w:r>
      <w:hyperlink r:id="rId30" w:tooltip="Ngữ pháp" w:history="1">
        <w:r w:rsidRPr="00200554">
          <w:rPr>
            <w:rStyle w:val="Hyperlink"/>
            <w:color w:val="auto"/>
            <w:u w:val="none"/>
          </w:rPr>
          <w:t>ngữ pháp</w:t>
        </w:r>
      </w:hyperlink>
      <w:r w:rsidRPr="00200554">
        <w:t> hết sức phức tạp, áp dụng nhiều kiến thức toán học nhưng thực tế cho thấy hiệu quả của chúng vẫn không được tốt.</w:t>
      </w:r>
    </w:p>
    <w:p w14:paraId="62BD2802" w14:textId="6026810C" w:rsidR="00200554" w:rsidRPr="00200554" w:rsidRDefault="00200554" w:rsidP="00BE3352">
      <w:pPr>
        <w:pStyle w:val="Tiumccp2"/>
        <w:outlineLvl w:val="2"/>
      </w:pPr>
      <w:bookmarkStart w:id="6" w:name="_Toc515617634"/>
      <w:r>
        <w:rPr>
          <w:rStyle w:val="mw-headline"/>
        </w:rPr>
        <w:t>1</w:t>
      </w:r>
      <w:r w:rsidR="008A51F0">
        <w:rPr>
          <w:rStyle w:val="mw-headline"/>
        </w:rPr>
        <w:t>.1</w:t>
      </w:r>
      <w:r>
        <w:rPr>
          <w:rStyle w:val="mw-headline"/>
        </w:rPr>
        <w:t xml:space="preserve">.3 </w:t>
      </w:r>
      <w:r w:rsidRPr="00200554">
        <w:rPr>
          <w:rStyle w:val="mw-headline"/>
        </w:rPr>
        <w:t>Hạn chế</w:t>
      </w:r>
      <w:bookmarkEnd w:id="6"/>
    </w:p>
    <w:p w14:paraId="6C7635CA" w14:textId="77777777" w:rsidR="002978C5" w:rsidRDefault="00200554" w:rsidP="00200554">
      <w:pPr>
        <w:pStyle w:val="Nidungvnbn"/>
      </w:pPr>
      <w:r w:rsidRPr="00200554">
        <w:t xml:space="preserve">Do chất lượng chưa thật tốt nên hầu hết các sản phẩm dịch tự động đều chỉ mang tính tham khảo, các bản dịch chỉ cho biết đại ý và nó hoàn toàn có thể dịch sai một phần hoặc toàn bộ nội dung cốt lõi của văn bản. </w:t>
      </w:r>
    </w:p>
    <w:p w14:paraId="5CBF949F" w14:textId="3EE33A16" w:rsidR="002978C5" w:rsidRPr="00200554" w:rsidRDefault="00200554" w:rsidP="002978C5">
      <w:pPr>
        <w:pStyle w:val="Nidungvnbn"/>
      </w:pPr>
      <w:r w:rsidRPr="00200554">
        <w:t>Trong quá trình dịch thuật nếu lạm dụng dịch tự động sẽ làm ảnh hưởng nghiêm trọng đến văn phong, bởi vì người dịch giữ nguyên cách hành văn của bản dịch nhưng cách hành văn này thường không chính xác, máy móc và thiếu "chất người". So sánh giữa các thể loại văn bản khác nhau cho thấy dịch tự động dịch tài liệu chuyên ngành có chất lượng tốt nhất, nguyên nhân là vì các tài liệu này từ vựng có nghĩa rõ ràng (đơn nghĩa), cấu trúc ngữ pháp mạch lạc, đơn giản, ngược lại thể loại </w:t>
      </w:r>
      <w:hyperlink r:id="rId31" w:tooltip="Văn học" w:history="1">
        <w:r w:rsidRPr="00200554">
          <w:rPr>
            <w:rStyle w:val="Hyperlink"/>
            <w:color w:val="auto"/>
            <w:u w:val="none"/>
          </w:rPr>
          <w:t>văn học</w:t>
        </w:r>
      </w:hyperlink>
      <w:r w:rsidRPr="00200554">
        <w:t> là khó dịch nhất vì từ thường đa nghĩa, nhiều </w:t>
      </w:r>
      <w:hyperlink r:id="rId32" w:tooltip="Khẩu ngữ (trang chưa được viết)" w:history="1">
        <w:r w:rsidRPr="00200554">
          <w:rPr>
            <w:rStyle w:val="Hyperlink"/>
            <w:color w:val="auto"/>
            <w:u w:val="none"/>
          </w:rPr>
          <w:t>khẩu ngữ</w:t>
        </w:r>
      </w:hyperlink>
      <w:r w:rsidRPr="00200554">
        <w:t>, cấu trúc ngữ pháp phức tạp, hay sử dụng </w:t>
      </w:r>
      <w:hyperlink r:id="rId33" w:tooltip="Nghĩa bóng (trang chưa được viết)" w:history="1">
        <w:r w:rsidRPr="00200554">
          <w:rPr>
            <w:rStyle w:val="Hyperlink"/>
            <w:color w:val="auto"/>
            <w:u w:val="none"/>
          </w:rPr>
          <w:t>nghĩa bóng</w:t>
        </w:r>
      </w:hyperlink>
      <w:r w:rsidRPr="00200554">
        <w:t>.</w:t>
      </w:r>
    </w:p>
    <w:p w14:paraId="1B0EA221" w14:textId="77777777" w:rsidR="00200554" w:rsidRDefault="00200554" w:rsidP="00200554">
      <w:pPr>
        <w:pStyle w:val="Nidungvnbn"/>
      </w:pPr>
    </w:p>
    <w:p w14:paraId="2E383C54" w14:textId="4D8F31C6" w:rsidR="002978C5" w:rsidRPr="008A51F0" w:rsidRDefault="005603BC" w:rsidP="00BE3352">
      <w:pPr>
        <w:pStyle w:val="Tiumccp1"/>
        <w:outlineLvl w:val="1"/>
      </w:pPr>
      <w:r>
        <w:br w:type="page"/>
      </w:r>
      <w:bookmarkStart w:id="7" w:name="_Toc515617635"/>
      <w:r w:rsidR="008A51F0">
        <w:lastRenderedPageBreak/>
        <w:t xml:space="preserve">1.2 </w:t>
      </w:r>
      <w:r w:rsidR="002978C5" w:rsidRPr="002978C5">
        <w:t>THƯ VIỆN TENSORFLOW</w:t>
      </w:r>
      <w:bookmarkEnd w:id="7"/>
    </w:p>
    <w:p w14:paraId="4B51A405" w14:textId="3CB80A7B" w:rsidR="006B6EB0" w:rsidRDefault="008A51F0" w:rsidP="00BE3352">
      <w:pPr>
        <w:pStyle w:val="Tiumccp2"/>
        <w:outlineLvl w:val="2"/>
      </w:pPr>
      <w:bookmarkStart w:id="8" w:name="_Toc515617636"/>
      <w:r>
        <w:t>1.2</w:t>
      </w:r>
      <w:r w:rsidR="006B6EB0" w:rsidRPr="006B6EB0">
        <w:t>.1 Tensorflow là gì ?</w:t>
      </w:r>
      <w:bookmarkEnd w:id="8"/>
    </w:p>
    <w:p w14:paraId="12D5ADDA" w14:textId="77777777" w:rsidR="006B6EB0" w:rsidRDefault="006B6EB0" w:rsidP="006B6EB0">
      <w:pPr>
        <w:pStyle w:val="Nidungvnbn"/>
        <w:rPr>
          <w:shd w:val="clear" w:color="auto" w:fill="FFFFFF"/>
        </w:rPr>
      </w:pPr>
      <w:r>
        <w:rPr>
          <w:shd w:val="clear" w:color="auto" w:fill="FFFFFF"/>
        </w:rPr>
        <w:t>Tensorflow là một thư viện mã nguồn mở cung cấp khả năng xử lí tính toán số học dựa trên biểu đồ mô tả sự thay đổi của dữ liệu. Tensor được sử dụng khi bạn cần giải quyết các bài toán supervised learning.</w:t>
      </w:r>
    </w:p>
    <w:p w14:paraId="5BA68545" w14:textId="77777777" w:rsidR="002978C5" w:rsidRDefault="006B6EB0" w:rsidP="006B6EB0">
      <w:pPr>
        <w:pStyle w:val="Nidungvnbn"/>
      </w:pPr>
      <w:r>
        <w:rPr>
          <w:noProof/>
        </w:rPr>
        <w:drawing>
          <wp:inline distT="0" distB="0" distL="0" distR="0" wp14:anchorId="43F77DB8" wp14:editId="6B3580A8">
            <wp:extent cx="3528060" cy="4189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1808" cy="4205419"/>
                    </a:xfrm>
                    <a:prstGeom prst="rect">
                      <a:avLst/>
                    </a:prstGeom>
                  </pic:spPr>
                </pic:pic>
              </a:graphicData>
            </a:graphic>
          </wp:inline>
        </w:drawing>
      </w:r>
    </w:p>
    <w:p w14:paraId="057789C6" w14:textId="77777777" w:rsidR="002978C5" w:rsidRDefault="002978C5" w:rsidP="006B6EB0">
      <w:pPr>
        <w:pStyle w:val="Nidungvnbn"/>
      </w:pPr>
    </w:p>
    <w:p w14:paraId="617EEEC7" w14:textId="77D386ED" w:rsidR="002978C5" w:rsidRPr="002978C5" w:rsidRDefault="008A51F0" w:rsidP="00BE3352">
      <w:pPr>
        <w:pStyle w:val="Tiumccp2"/>
        <w:outlineLvl w:val="2"/>
      </w:pPr>
      <w:bookmarkStart w:id="9" w:name="_Toc515617637"/>
      <w:r>
        <w:t>1.</w:t>
      </w:r>
      <w:r w:rsidR="00F37E68">
        <w:t xml:space="preserve">2.2 </w:t>
      </w:r>
      <w:r w:rsidR="002978C5" w:rsidRPr="002978C5">
        <w:t>Khái niệm cơ bản trong Tensorflow</w:t>
      </w:r>
      <w:bookmarkEnd w:id="9"/>
    </w:p>
    <w:p w14:paraId="5D9B3563" w14:textId="54E23785" w:rsidR="002978C5" w:rsidRPr="002978C5" w:rsidRDefault="002978C5" w:rsidP="002978C5">
      <w:pPr>
        <w:pStyle w:val="Nidungvnbn"/>
      </w:pPr>
      <w:r w:rsidRPr="002978C5">
        <w:t>Khi thực hành với Tensorflow, sẽ có rất nhiều khái niệm phức tạp. Tuy nhiên chỉ ở mức cơ bản</w:t>
      </w:r>
      <w:r w:rsidR="00F37E68">
        <w:t xml:space="preserve">, </w:t>
      </w:r>
      <w:r w:rsidRPr="002978C5">
        <w:t>khái niệm quan trọng nhất trong Tensorflow là </w:t>
      </w:r>
      <w:r w:rsidRPr="002978C5">
        <w:rPr>
          <w:rStyle w:val="Strong"/>
          <w:b w:val="0"/>
          <w:bCs w:val="0"/>
        </w:rPr>
        <w:t>Tensor</w:t>
      </w:r>
      <w:r w:rsidRPr="002978C5">
        <w:t>.</w:t>
      </w:r>
    </w:p>
    <w:p w14:paraId="2D46E2E4" w14:textId="77777777" w:rsidR="00F37E68" w:rsidRDefault="00F37E68" w:rsidP="002978C5">
      <w:pPr>
        <w:pStyle w:val="Nidungvnbn"/>
      </w:pPr>
    </w:p>
    <w:p w14:paraId="7423A580" w14:textId="77777777" w:rsidR="00F37E68" w:rsidRDefault="00F37E68">
      <w:pPr>
        <w:spacing w:after="200" w:line="276" w:lineRule="auto"/>
        <w:rPr>
          <w:sz w:val="26"/>
          <w:szCs w:val="26"/>
        </w:rPr>
      </w:pPr>
      <w:r>
        <w:br w:type="page"/>
      </w:r>
    </w:p>
    <w:p w14:paraId="265C02CA" w14:textId="0A4C721D" w:rsidR="002978C5" w:rsidRPr="00F37E68" w:rsidRDefault="008A51F0" w:rsidP="00BE3352">
      <w:pPr>
        <w:pStyle w:val="Tiumccp3"/>
        <w:outlineLvl w:val="3"/>
      </w:pPr>
      <w:r>
        <w:lastRenderedPageBreak/>
        <w:t>1.</w:t>
      </w:r>
      <w:r w:rsidR="00F37E68">
        <w:t xml:space="preserve">2.2.1 </w:t>
      </w:r>
      <w:r w:rsidR="002978C5" w:rsidRPr="00F37E68">
        <w:t>Node</w:t>
      </w:r>
    </w:p>
    <w:p w14:paraId="32E3C178" w14:textId="77777777" w:rsidR="002978C5" w:rsidRPr="002978C5" w:rsidRDefault="002978C5" w:rsidP="002978C5">
      <w:pPr>
        <w:pStyle w:val="Nidungvnbn"/>
      </w:pPr>
      <w:r w:rsidRPr="002978C5">
        <w:t>Vì Tensorflow mô tả lại dòng chảy của dữ liệu thông qua graph nên mỗi một điểm giao cắt trong graph thì được gọi là Node. Tại sao điều này quan trọng thì là vì các Node chính là điểm đại diện cho việc thay đổi của dữ liệu nên việc lưu trữ lại tham chiếu của các Node này là rất quan trọng.</w:t>
      </w:r>
    </w:p>
    <w:p w14:paraId="6681FA60" w14:textId="02842D72" w:rsidR="002978C5" w:rsidRPr="002978C5" w:rsidRDefault="008A51F0" w:rsidP="00BE3352">
      <w:pPr>
        <w:pStyle w:val="Tiumccp3"/>
        <w:outlineLvl w:val="3"/>
      </w:pPr>
      <w:r>
        <w:t>1.</w:t>
      </w:r>
      <w:r w:rsidR="00F37E68">
        <w:t xml:space="preserve">2.2.2 </w:t>
      </w:r>
      <w:r w:rsidR="002978C5" w:rsidRPr="002978C5">
        <w:t>Tensor</w:t>
      </w:r>
    </w:p>
    <w:p w14:paraId="236F104A" w14:textId="77777777" w:rsidR="002978C5" w:rsidRPr="002978C5" w:rsidRDefault="002978C5" w:rsidP="002978C5">
      <w:pPr>
        <w:pStyle w:val="Nidungvnbn"/>
      </w:pPr>
      <w:r w:rsidRPr="002978C5">
        <w:t>Như trong bài viết trước mình có đề cập, để giải được các bài toán Machine Learning, cần phải làm cho máy tính có thể hiểu được dữ liệu của tập nguồn và dữ liệu của tập đích. Tensorflow cung cấp một loại dữ liệu mới được gọi là </w:t>
      </w:r>
      <w:r w:rsidRPr="002978C5">
        <w:rPr>
          <w:rStyle w:val="Emphasis"/>
          <w:i w:val="0"/>
          <w:iCs w:val="0"/>
        </w:rPr>
        <w:t>Tensor</w:t>
      </w:r>
      <w:hyperlink r:id="rId35" w:history="1">
        <w:r w:rsidRPr="002978C5">
          <w:rPr>
            <w:rStyle w:val="Hyperlink"/>
            <w:color w:val="auto"/>
            <w:u w:val="none"/>
          </w:rPr>
          <w:t>[Tenensorflow]</w:t>
        </w:r>
      </w:hyperlink>
      <w:r w:rsidRPr="002978C5">
        <w:t>. Trong thế giới của Tensorflow, mọi kiểu dữ liệu đều được quy về một mối được gọi là Tensor hay trong Tensorflow, tất cả các loại dữ liệu đều là Tensor. Vậy nên có thể hiểu được phần nào cái tên Tensorflow là một thư viện mô tả, điều chỉnh dòng chảy của các Tensor.</w:t>
      </w:r>
    </w:p>
    <w:p w14:paraId="6B92B920" w14:textId="0AACC065" w:rsidR="008223B7" w:rsidRDefault="00F37E68" w:rsidP="008223B7">
      <w:pPr>
        <w:pStyle w:val="Nidungvnbn"/>
      </w:pPr>
      <w:r w:rsidRPr="008223B7">
        <w:t>Tensor là một kiểu d</w:t>
      </w:r>
      <w:r w:rsidR="008223B7">
        <w:t>ữ liệu dạng mảng có nhiều chiều.</w:t>
      </w:r>
    </w:p>
    <w:p w14:paraId="361A7633" w14:textId="76D4E387" w:rsidR="00F37E68" w:rsidRPr="008223B7" w:rsidRDefault="00F37E68" w:rsidP="008223B7">
      <w:pPr>
        <w:pStyle w:val="Nidungvnbn"/>
      </w:pPr>
      <w:r w:rsidRPr="008223B7">
        <w:t>Mảng nhiều chiều này được đính kèm thêm một vài thuộc tính tham chiếu khác. Các thuộc tính của Tensor được mô tả trong tài liệu bao gồm:</w:t>
      </w:r>
    </w:p>
    <w:p w14:paraId="30356476" w14:textId="77777777" w:rsidR="00F37E68" w:rsidRDefault="00F37E68" w:rsidP="00F37E68">
      <w:pPr>
        <w:pStyle w:val="Nidungvnbn"/>
      </w:pPr>
      <w:r>
        <w:rPr>
          <w:rStyle w:val="Strong"/>
          <w:rFonts w:ascii="Arial" w:hAnsi="Arial" w:cs="Arial"/>
        </w:rPr>
        <w:t>device</w:t>
      </w:r>
      <w:r>
        <w:t>: Tên của thiết bị mà Tensor hiện tại sẽ được xuất bản. Có thể None.</w:t>
      </w:r>
    </w:p>
    <w:p w14:paraId="0B5BC5DB" w14:textId="77777777" w:rsidR="00F37E68" w:rsidRDefault="00F37E68" w:rsidP="00F37E68">
      <w:pPr>
        <w:pStyle w:val="Nidungvnbn"/>
      </w:pPr>
      <w:r>
        <w:rPr>
          <w:rStyle w:val="Strong"/>
          <w:rFonts w:ascii="Arial" w:hAnsi="Arial" w:cs="Arial"/>
        </w:rPr>
        <w:t>graph</w:t>
      </w:r>
      <w:r>
        <w:t>: Đồ thị chứa Tensor hiện tại.</w:t>
      </w:r>
    </w:p>
    <w:p w14:paraId="5AC224DE" w14:textId="77777777" w:rsidR="00F37E68" w:rsidRDefault="00F37E68" w:rsidP="00F37E68">
      <w:pPr>
        <w:pStyle w:val="Nidungvnbn"/>
      </w:pPr>
      <w:r>
        <w:rPr>
          <w:rStyle w:val="Strong"/>
          <w:rFonts w:ascii="Arial" w:hAnsi="Arial" w:cs="Arial"/>
        </w:rPr>
        <w:t>name</w:t>
      </w:r>
      <w:r>
        <w:t>: Tên của Tensor hiện tại.</w:t>
      </w:r>
    </w:p>
    <w:p w14:paraId="650D4F55" w14:textId="77777777" w:rsidR="00F37E68" w:rsidRDefault="00F37E68" w:rsidP="00F37E68">
      <w:pPr>
        <w:pStyle w:val="Nidungvnbn"/>
      </w:pPr>
      <w:r>
        <w:rPr>
          <w:rStyle w:val="Strong"/>
          <w:rFonts w:ascii="Arial" w:hAnsi="Arial" w:cs="Arial"/>
        </w:rPr>
        <w:t>shape</w:t>
      </w:r>
      <w:r>
        <w:t>: Trả về TensorShape mô tả lại Shape của Tensor hiện tại.</w:t>
      </w:r>
    </w:p>
    <w:p w14:paraId="4AA9654B" w14:textId="1D98EEF5" w:rsidR="00F37E68" w:rsidRDefault="00F37E68" w:rsidP="00F37E68">
      <w:pPr>
        <w:pStyle w:val="Nidungvnbn"/>
      </w:pPr>
      <w:r>
        <w:rPr>
          <w:rStyle w:val="Strong"/>
          <w:rFonts w:ascii="Arial" w:hAnsi="Arial" w:cs="Arial"/>
        </w:rPr>
        <w:t>op</w:t>
      </w:r>
      <w:r>
        <w:t>: </w:t>
      </w:r>
      <w:r w:rsidR="008223B7">
        <w:t xml:space="preserve">Phép toán </w:t>
      </w:r>
      <w:r>
        <w:t>được sử dụng để xuất bản Tensor hiện tại.</w:t>
      </w:r>
    </w:p>
    <w:p w14:paraId="5F9FB9EC" w14:textId="0C99D231" w:rsidR="00F37E68" w:rsidRDefault="00F37E68" w:rsidP="00F37E68">
      <w:pPr>
        <w:pStyle w:val="Nidungvnbn"/>
      </w:pPr>
      <w:r>
        <w:rPr>
          <w:rStyle w:val="Strong"/>
          <w:rFonts w:ascii="Arial" w:hAnsi="Arial" w:cs="Arial"/>
        </w:rPr>
        <w:t>dtype</w:t>
      </w:r>
      <w:r>
        <w:t>: Kiểu của các </w:t>
      </w:r>
      <w:r w:rsidR="008223B7">
        <w:t>phần tử</w:t>
      </w:r>
      <w:r>
        <w:t> trong Tensor hiện tại.</w:t>
      </w:r>
    </w:p>
    <w:p w14:paraId="7C9A1AE3" w14:textId="5898CCEF" w:rsidR="008223B7" w:rsidRPr="008223B7" w:rsidRDefault="008A51F0" w:rsidP="008A51F0">
      <w:pPr>
        <w:pStyle w:val="Tiumccp3"/>
      </w:pPr>
      <w:r>
        <w:t>1.</w:t>
      </w:r>
      <w:r w:rsidR="008223B7" w:rsidRPr="008223B7">
        <w:t>2.2.3 Rank</w:t>
      </w:r>
    </w:p>
    <w:p w14:paraId="685BECD0" w14:textId="77777777" w:rsidR="008223B7" w:rsidRDefault="008223B7" w:rsidP="008223B7">
      <w:pPr>
        <w:pStyle w:val="Nidungvnbn"/>
      </w:pPr>
      <w:r w:rsidRPr="008223B7">
        <w:t>Rank l</w:t>
      </w:r>
      <w:r>
        <w:t>à bậc hay độ sâu của một Tensor</w:t>
      </w:r>
      <w:r w:rsidRPr="008223B7">
        <w:t>. Cách nhanh nhất để xác định rank của một Tensor là đếm số lần mở ngoặc vuông cho đến giá trị khác ngoặc vuông đầu tiên. Việc phân rank này khá quan trọng vì nó đồng thời cũng giúp phân loại dữ liệu của Tensor.</w:t>
      </w:r>
    </w:p>
    <w:p w14:paraId="0421476B" w14:textId="2998C54D" w:rsidR="008223B7" w:rsidRPr="008223B7" w:rsidRDefault="008223B7" w:rsidP="008223B7">
      <w:pPr>
        <w:pStyle w:val="Nidungvnbn"/>
      </w:pPr>
      <w:r w:rsidRPr="008223B7">
        <w:lastRenderedPageBreak/>
        <w:t xml:space="preserve"> Khi ở cách rank đặc biệt cụ thể, Tensor có những tên gọi riêng như sau:</w:t>
      </w:r>
    </w:p>
    <w:p w14:paraId="60DA72F4" w14:textId="40FF5AB2" w:rsidR="008223B7" w:rsidRDefault="00F37E68" w:rsidP="008223B7">
      <w:pPr>
        <w:pStyle w:val="Nidungvnbn"/>
        <w:ind w:left="720"/>
        <w:rPr>
          <w:szCs w:val="24"/>
        </w:rPr>
      </w:pPr>
      <w:r w:rsidRPr="008223B7">
        <w:t xml:space="preserve"> </w:t>
      </w:r>
      <w:r w:rsidR="008223B7">
        <w:rPr>
          <w:rStyle w:val="Strong"/>
          <w:rFonts w:ascii="Arial" w:hAnsi="Arial" w:cs="Arial"/>
        </w:rPr>
        <w:t>Scalar</w:t>
      </w:r>
      <w:r w:rsidR="008223B7">
        <w:t>: Khi Tensor có rank bằng 0, Tensor đại diện cho một số hoặc một chuỗi cụ thể.</w:t>
      </w:r>
    </w:p>
    <w:p w14:paraId="3778E531" w14:textId="00AE9417" w:rsidR="008223B7" w:rsidRDefault="008223B7" w:rsidP="008223B7">
      <w:pPr>
        <w:pStyle w:val="Nidungvnbn"/>
        <w:ind w:left="720"/>
      </w:pPr>
      <w:r>
        <w:rPr>
          <w:rStyle w:val="Strong"/>
          <w:rFonts w:ascii="Arial" w:hAnsi="Arial" w:cs="Arial"/>
        </w:rPr>
        <w:t>Vector</w:t>
      </w:r>
      <w:r>
        <w:t>: Vector là một Tensor rank 1. Trong python thì Vector là một </w:t>
      </w:r>
      <w:r>
        <w:rPr>
          <w:rStyle w:val="Emphasis"/>
          <w:rFonts w:ascii="Arial" w:hAnsi="Arial" w:cs="Arial"/>
        </w:rPr>
        <w:t>list hay mảng một chiều</w:t>
      </w:r>
      <w:r>
        <w:rPr>
          <w:rFonts w:ascii="Arial" w:hAnsi="Arial" w:cs="Arial"/>
          <w:vertAlign w:val="superscript"/>
        </w:rPr>
        <w:t xml:space="preserve"> </w:t>
      </w:r>
      <w:r>
        <w:t xml:space="preserve">chứa các số. </w:t>
      </w:r>
    </w:p>
    <w:p w14:paraId="33FD4784" w14:textId="4957EF40" w:rsidR="008223B7" w:rsidRDefault="008223B7" w:rsidP="008223B7">
      <w:pPr>
        <w:pStyle w:val="Nidungvnbn"/>
        <w:ind w:left="720"/>
      </w:pPr>
      <w:r>
        <w:rPr>
          <w:rStyle w:val="Strong"/>
          <w:rFonts w:ascii="Arial" w:hAnsi="Arial" w:cs="Arial"/>
        </w:rPr>
        <w:t>Matrix</w:t>
      </w:r>
      <w:r>
        <w:t>: Đây là một Tensor rank 2 hay mảng hai chiều theo khái niệm của Python.</w:t>
      </w:r>
    </w:p>
    <w:p w14:paraId="16AD6E12" w14:textId="77777777" w:rsidR="008223B7" w:rsidRDefault="008223B7" w:rsidP="008223B7">
      <w:pPr>
        <w:pStyle w:val="Nidungvnbn"/>
        <w:ind w:left="720"/>
      </w:pPr>
      <w:r>
        <w:rPr>
          <w:rStyle w:val="Strong"/>
          <w:rFonts w:ascii="Arial" w:hAnsi="Arial" w:cs="Arial"/>
        </w:rPr>
        <w:t>N-Tensor</w:t>
      </w:r>
      <w:r>
        <w:t xml:space="preserve">: </w:t>
      </w:r>
      <w:r w:rsidRPr="008223B7">
        <w:t>Khi rank của Tensor tăng lên lớn hơn 2, chúng được gọi chung là N-Tensor.</w:t>
      </w:r>
    </w:p>
    <w:p w14:paraId="4518A94F" w14:textId="30CA5A25" w:rsidR="008223B7" w:rsidRDefault="008A51F0" w:rsidP="00BE3352">
      <w:pPr>
        <w:pStyle w:val="Tiumccp3"/>
        <w:outlineLvl w:val="3"/>
        <w:rPr>
          <w:szCs w:val="20"/>
        </w:rPr>
      </w:pPr>
      <w:r>
        <w:t>1.</w:t>
      </w:r>
      <w:r w:rsidR="008223B7">
        <w:t>2.2.3 Shape</w:t>
      </w:r>
    </w:p>
    <w:p w14:paraId="5E242067" w14:textId="570C5B91" w:rsidR="008223B7" w:rsidRPr="008223B7" w:rsidRDefault="008223B7" w:rsidP="008223B7">
      <w:pPr>
        <w:pStyle w:val="Nidungvnbn"/>
      </w:pPr>
      <w:r w:rsidRPr="008223B7">
        <w:t>Shape là một tuple có số chiều bằng với rank của Tensor tương ứng dùng để mô tả lại cấu trúc của Tensor đó. Dưới đây là ví dụ về Shape.</w:t>
      </w:r>
    </w:p>
    <w:p w14:paraId="2AFBEE0E" w14:textId="77777777" w:rsidR="008223B7" w:rsidRPr="008223B7" w:rsidRDefault="008223B7" w:rsidP="008223B7">
      <w:pPr>
        <w:pStyle w:val="Nidungvnbn"/>
      </w:pPr>
      <w:r w:rsidRPr="008223B7">
        <w:rPr>
          <w:rStyle w:val="HTMLCode"/>
          <w:rFonts w:ascii="Times New Roman" w:hAnsi="Times New Roman" w:cs="Times New Roman"/>
          <w:sz w:val="26"/>
          <w:szCs w:val="26"/>
        </w:rPr>
        <w:t>Tensor = 1</w:t>
      </w:r>
      <w:r w:rsidRPr="008223B7">
        <w:t> sẽ có </w:t>
      </w:r>
      <w:r w:rsidRPr="008223B7">
        <w:rPr>
          <w:rStyle w:val="HTMLCode"/>
          <w:rFonts w:ascii="Times New Roman" w:hAnsi="Times New Roman" w:cs="Times New Roman"/>
          <w:sz w:val="26"/>
          <w:szCs w:val="26"/>
        </w:rPr>
        <w:t>Shape = ()</w:t>
      </w:r>
      <w:r w:rsidRPr="008223B7">
        <w:t>.</w:t>
      </w:r>
    </w:p>
    <w:p w14:paraId="1DE85260" w14:textId="77777777" w:rsidR="008223B7" w:rsidRPr="008223B7" w:rsidRDefault="008223B7" w:rsidP="008223B7">
      <w:pPr>
        <w:pStyle w:val="Nidungvnbn"/>
      </w:pPr>
      <w:r w:rsidRPr="008223B7">
        <w:rPr>
          <w:rStyle w:val="HTMLCode"/>
          <w:rFonts w:ascii="Times New Roman" w:hAnsi="Times New Roman" w:cs="Times New Roman"/>
          <w:sz w:val="26"/>
          <w:szCs w:val="26"/>
        </w:rPr>
        <w:t>Tensor = [1]</w:t>
      </w:r>
      <w:r w:rsidRPr="008223B7">
        <w:t> sẽ có </w:t>
      </w:r>
      <w:r w:rsidRPr="008223B7">
        <w:rPr>
          <w:rStyle w:val="HTMLCode"/>
          <w:rFonts w:ascii="Times New Roman" w:hAnsi="Times New Roman" w:cs="Times New Roman"/>
          <w:sz w:val="26"/>
          <w:szCs w:val="26"/>
        </w:rPr>
        <w:t>Shape = (1)</w:t>
      </w:r>
      <w:r w:rsidRPr="008223B7">
        <w:t>.</w:t>
      </w:r>
    </w:p>
    <w:p w14:paraId="74ACE4B2" w14:textId="77777777" w:rsidR="008223B7" w:rsidRPr="008223B7" w:rsidRDefault="008223B7" w:rsidP="008223B7">
      <w:pPr>
        <w:pStyle w:val="Nidungvnbn"/>
      </w:pPr>
      <w:r w:rsidRPr="008223B7">
        <w:rPr>
          <w:rStyle w:val="HTMLCode"/>
          <w:rFonts w:ascii="Times New Roman" w:hAnsi="Times New Roman" w:cs="Times New Roman"/>
          <w:sz w:val="26"/>
          <w:szCs w:val="26"/>
        </w:rPr>
        <w:t>Tensor = [[[1,1,1],[178,62,74]]]</w:t>
      </w:r>
      <w:r w:rsidRPr="008223B7">
        <w:t> sẽ có </w:t>
      </w:r>
      <w:r w:rsidRPr="008223B7">
        <w:rPr>
          <w:rStyle w:val="HTMLCode"/>
          <w:rFonts w:ascii="Times New Roman" w:hAnsi="Times New Roman" w:cs="Times New Roman"/>
          <w:sz w:val="26"/>
          <w:szCs w:val="26"/>
        </w:rPr>
        <w:t>Shape = (1,1,2)</w:t>
      </w:r>
      <w:r w:rsidRPr="008223B7">
        <w:t>.</w:t>
      </w:r>
    </w:p>
    <w:p w14:paraId="27CE66DE" w14:textId="77777777" w:rsidR="008223B7" w:rsidRPr="008223B7" w:rsidRDefault="008223B7" w:rsidP="008223B7">
      <w:pPr>
        <w:pStyle w:val="Nidungvnbn"/>
      </w:pPr>
      <w:r w:rsidRPr="008223B7">
        <w:rPr>
          <w:rStyle w:val="HTMLCode"/>
          <w:rFonts w:ascii="Times New Roman" w:hAnsi="Times New Roman" w:cs="Times New Roman"/>
          <w:sz w:val="26"/>
          <w:szCs w:val="26"/>
        </w:rPr>
        <w:t>Tensor = [[1,1,1],[178,62,74]]</w:t>
      </w:r>
      <w:r w:rsidRPr="008223B7">
        <w:t> sẽ có </w:t>
      </w:r>
      <w:r w:rsidRPr="008223B7">
        <w:rPr>
          <w:rStyle w:val="HTMLCode"/>
          <w:rFonts w:ascii="Times New Roman" w:hAnsi="Times New Roman" w:cs="Times New Roman"/>
          <w:sz w:val="26"/>
          <w:szCs w:val="26"/>
        </w:rPr>
        <w:t>Shape = (1,2)</w:t>
      </w:r>
      <w:r w:rsidRPr="008223B7">
        <w:t>.</w:t>
      </w:r>
    </w:p>
    <w:p w14:paraId="344D2333" w14:textId="1021A072" w:rsidR="008223B7" w:rsidRPr="008223B7" w:rsidRDefault="008223B7" w:rsidP="008223B7">
      <w:pPr>
        <w:pStyle w:val="Nidungvnbn"/>
      </w:pPr>
      <w:r w:rsidRPr="008223B7">
        <w:t>Dựa vào cấu trúc của Shape, ta dễ dàng thấy rằng ràng buộc cơ bản của Tensor là chiều của các elements trong Tensor tại mỗi bậc phải bằng nhau.</w:t>
      </w:r>
    </w:p>
    <w:p w14:paraId="158712D0" w14:textId="6EC19283" w:rsidR="008223B7" w:rsidRDefault="008A51F0" w:rsidP="00BE3352">
      <w:pPr>
        <w:pStyle w:val="Tiumccp3"/>
        <w:outlineLvl w:val="3"/>
        <w:rPr>
          <w:szCs w:val="20"/>
        </w:rPr>
      </w:pPr>
      <w:r>
        <w:t>1.</w:t>
      </w:r>
      <w:r w:rsidR="008223B7">
        <w:t>2.2.4 Op</w:t>
      </w:r>
    </w:p>
    <w:p w14:paraId="79E96E94" w14:textId="57ABF7B6" w:rsidR="008223B7" w:rsidRPr="008223B7" w:rsidRDefault="008223B7" w:rsidP="008223B7">
      <w:pPr>
        <w:pStyle w:val="Nidungvnbn"/>
      </w:pPr>
      <w:r w:rsidRPr="008223B7">
        <w:t>Được viết tắt là op, khái niệm Operator là toán tử được dùng để thực thi Tensor tại node đó. Các toán tử này có thể là </w:t>
      </w:r>
      <w:r>
        <w:t>const</w:t>
      </w:r>
      <w:r w:rsidRPr="008223B7">
        <w:t>, </w:t>
      </w:r>
      <w:r>
        <w:t>variable</w:t>
      </w:r>
      <w:r w:rsidRPr="008223B7">
        <w:t>, </w:t>
      </w:r>
      <w:r>
        <w:t>Add</w:t>
      </w:r>
      <w:r w:rsidRPr="008223B7">
        <w:t>, </w:t>
      </w:r>
      <w:r>
        <w:t>Mul</w:t>
      </w:r>
      <w:r w:rsidRPr="008223B7">
        <w:t>... Đôi khi mình cảm thấy việc dịch là toán tử cũng không hợp lí bởi lẽ các toán tử này đôi khi lại mô tả Node là Constant hay Variable. Có thể nói, khái niệm operator trong Tensorflow là khái niệm dùng để mô tả lại trạng thái của Node nói chung.</w:t>
      </w:r>
    </w:p>
    <w:p w14:paraId="17D920D4" w14:textId="77777777" w:rsidR="008223B7" w:rsidRDefault="008223B7">
      <w:pPr>
        <w:spacing w:after="200" w:line="276" w:lineRule="auto"/>
        <w:rPr>
          <w:b/>
          <w:i/>
          <w:sz w:val="28"/>
          <w:szCs w:val="26"/>
        </w:rPr>
      </w:pPr>
      <w:r>
        <w:br w:type="page"/>
      </w:r>
    </w:p>
    <w:p w14:paraId="0B442CBD" w14:textId="3533FFA0" w:rsidR="008223B7" w:rsidRDefault="008A51F0" w:rsidP="00BE3352">
      <w:pPr>
        <w:pStyle w:val="Tiumccp3"/>
        <w:outlineLvl w:val="3"/>
      </w:pPr>
      <w:r>
        <w:lastRenderedPageBreak/>
        <w:t>1.</w:t>
      </w:r>
      <w:r w:rsidR="008223B7">
        <w:t>2.2.5 DType</w:t>
      </w:r>
    </w:p>
    <w:p w14:paraId="27706A58" w14:textId="77777777" w:rsidR="008223B7" w:rsidRDefault="008223B7" w:rsidP="008223B7">
      <w:pPr>
        <w:pStyle w:val="Nidungvnbn"/>
      </w:pPr>
      <w:r w:rsidRPr="008223B7">
        <w:t xml:space="preserve">Đây là kiểu dữ liệu của các elements trong Tensor. Vì một Tensor chỉ có duy nhất một thuộc tính DType nên từ đó cũng suy ra là chỉ có duy nhất một kiểu DType duy nhất cho toàn bộ các elements có trong Tensor hiện tại. </w:t>
      </w:r>
    </w:p>
    <w:p w14:paraId="7514F5ED" w14:textId="77777777" w:rsidR="008223B7" w:rsidRPr="008223B7" w:rsidRDefault="008223B7" w:rsidP="008223B7">
      <w:pPr>
        <w:pStyle w:val="Nidungvnbn"/>
        <w:ind w:firstLine="0"/>
      </w:pPr>
    </w:p>
    <w:p w14:paraId="4D824224" w14:textId="77777777" w:rsidR="008223B7" w:rsidRPr="008223B7" w:rsidRDefault="008223B7" w:rsidP="008223B7">
      <w:pPr>
        <w:pStyle w:val="Nidungvnbn"/>
      </w:pPr>
    </w:p>
    <w:p w14:paraId="6D9F89B5" w14:textId="77777777" w:rsidR="009560B4" w:rsidRDefault="008223B7" w:rsidP="008223B7">
      <w:pPr>
        <w:pStyle w:val="Nidungvnbn"/>
      </w:pPr>
      <w:r w:rsidRPr="008223B7">
        <w:t xml:space="preserve"> </w:t>
      </w:r>
    </w:p>
    <w:p w14:paraId="7BAD0071" w14:textId="77777777" w:rsidR="009560B4" w:rsidRDefault="009560B4">
      <w:pPr>
        <w:spacing w:after="200" w:line="276" w:lineRule="auto"/>
        <w:rPr>
          <w:sz w:val="26"/>
          <w:szCs w:val="26"/>
        </w:rPr>
      </w:pPr>
      <w:r>
        <w:br w:type="page"/>
      </w:r>
    </w:p>
    <w:p w14:paraId="5567FEE6" w14:textId="5C409684" w:rsidR="00C356F7" w:rsidRDefault="008A51F0" w:rsidP="00BE3352">
      <w:pPr>
        <w:pStyle w:val="Tiumccp1"/>
        <w:outlineLvl w:val="1"/>
      </w:pPr>
      <w:bookmarkStart w:id="10" w:name="_Toc515617638"/>
      <w:r>
        <w:lastRenderedPageBreak/>
        <w:t>1.3</w:t>
      </w:r>
      <w:r w:rsidR="009560B4">
        <w:t xml:space="preserve"> NEURAL MACHINE TRANSLATION</w:t>
      </w:r>
      <w:bookmarkEnd w:id="10"/>
    </w:p>
    <w:p w14:paraId="110E11C5" w14:textId="12959D98" w:rsidR="00936F3D" w:rsidRDefault="008A51F0" w:rsidP="00BE3352">
      <w:pPr>
        <w:pStyle w:val="Tiumccp2"/>
        <w:outlineLvl w:val="2"/>
        <w:rPr>
          <w:spacing w:val="-5"/>
          <w:sz w:val="26"/>
          <w:shd w:val="clear" w:color="auto" w:fill="FFFFFF"/>
        </w:rPr>
      </w:pPr>
      <w:bookmarkStart w:id="11" w:name="_Toc515617639"/>
      <w:r>
        <w:t>1.</w:t>
      </w:r>
      <w:r w:rsidR="00C356F7">
        <w:t xml:space="preserve">3.1 </w:t>
      </w:r>
      <w:r w:rsidR="00C356F7" w:rsidRPr="00057D92">
        <w:rPr>
          <w:spacing w:val="-5"/>
          <w:sz w:val="26"/>
          <w:shd w:val="clear" w:color="auto" w:fill="FFFFFF"/>
        </w:rPr>
        <w:t>Mạng hồi quy RNN(</w:t>
      </w:r>
      <w:r w:rsidR="00C356F7">
        <w:t>Recurrent Neural Network</w:t>
      </w:r>
      <w:r w:rsidR="00C356F7" w:rsidRPr="00057D92">
        <w:rPr>
          <w:spacing w:val="-5"/>
          <w:sz w:val="26"/>
          <w:shd w:val="clear" w:color="auto" w:fill="FFFFFF"/>
        </w:rPr>
        <w:t>)</w:t>
      </w:r>
      <w:bookmarkEnd w:id="11"/>
    </w:p>
    <w:p w14:paraId="49484F91" w14:textId="77777777" w:rsidR="00C356F7" w:rsidRDefault="00C356F7" w:rsidP="00C356F7">
      <w:pPr>
        <w:pStyle w:val="Nidungvnbn"/>
      </w:pPr>
      <w:r>
        <w:t>Thứ cơ bản trong RNN là Recurrent Unit (RU). Có rất nhiều các phiên bản khác nhau của RU từ phức tạp như LSTM (Long-Short-Term-Memory) và đơn giản hơn như GRU (Gated Recurrent Unit). Cả 2 mạng LSTM và GRU đều được hổ trợi trong TensorFlow.</w:t>
      </w:r>
    </w:p>
    <w:p w14:paraId="16E33945" w14:textId="77777777" w:rsidR="00C356F7" w:rsidRDefault="00C356F7" w:rsidP="00C356F7">
      <w:pPr>
        <w:pStyle w:val="Nidungvnbn"/>
        <w:rPr>
          <w:rFonts w:ascii="Helvetica" w:hAnsi="Helvetica" w:cs="Helvetica"/>
          <w:noProof/>
          <w:color w:val="000000"/>
          <w:sz w:val="21"/>
          <w:szCs w:val="21"/>
        </w:rPr>
      </w:pPr>
      <w:r>
        <w:t>Hình dưới đây sẽ cho chúng ta thấy ý tưởng của một RU, nó có một trạng thái ban đầu và sẽ được cập nhật mỗi khi nhận được input mới. Trạng thái ban đầu này đóng vai trò như một bộ nhớ. Nhưng mà nó không lưu trữ bits giống như bộ nhớ của máy tính. Thay vào đó RU chứa các dấu phẩy động trong bộ nhớ của mình. Như vậy mạng có thể được huấn luyện bình thường dùng Gradient Descent.</w:t>
      </w:r>
      <w:r w:rsidRPr="00C356F7">
        <w:rPr>
          <w:rFonts w:ascii="Helvetica" w:hAnsi="Helvetica" w:cs="Helvetica"/>
          <w:noProof/>
          <w:color w:val="000000"/>
          <w:sz w:val="21"/>
          <w:szCs w:val="21"/>
        </w:rPr>
        <w:t xml:space="preserve"> </w:t>
      </w:r>
    </w:p>
    <w:p w14:paraId="0B15410C" w14:textId="6E70190B" w:rsidR="00607A35" w:rsidRDefault="00C356F7" w:rsidP="006E744F">
      <w:pPr>
        <w:pStyle w:val="Nidungvnbn"/>
      </w:pPr>
      <w:r>
        <w:rPr>
          <w:rFonts w:ascii="Helvetica" w:hAnsi="Helvetica" w:cs="Helvetica"/>
          <w:noProof/>
          <w:color w:val="000000"/>
          <w:sz w:val="21"/>
          <w:szCs w:val="21"/>
        </w:rPr>
        <w:drawing>
          <wp:inline distT="0" distB="0" distL="0" distR="0" wp14:anchorId="36B30B0C" wp14:editId="184E5B37">
            <wp:extent cx="4587239" cy="2847975"/>
            <wp:effectExtent l="0" t="0" r="4445" b="0"/>
            <wp:docPr id="3" name="Picture 3" descr="Recurrent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urrent un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3401" cy="2870426"/>
                    </a:xfrm>
                    <a:prstGeom prst="rect">
                      <a:avLst/>
                    </a:prstGeom>
                    <a:noFill/>
                    <a:ln>
                      <a:noFill/>
                    </a:ln>
                  </pic:spPr>
                </pic:pic>
              </a:graphicData>
            </a:graphic>
          </wp:inline>
        </w:drawing>
      </w:r>
    </w:p>
    <w:p w14:paraId="74C51F22" w14:textId="0B49036E" w:rsidR="00C356F7" w:rsidRDefault="00C356F7" w:rsidP="00C356F7">
      <w:pPr>
        <w:pStyle w:val="Nidungvnbn"/>
      </w:pPr>
      <w:r w:rsidRPr="00C356F7">
        <w:t>Dữ liệu của trạng thái mới sẽ phụ thuộc vào trạng thái cũ và input hiện tại. RU thông qua một cổng để nối dữ liệu của trạng thái cũ và input với trạng thái mới. Trong RU sẽ còn một cổng nửa để để tính toán output.</w:t>
      </w:r>
    </w:p>
    <w:p w14:paraId="3473747A" w14:textId="19D3EF69" w:rsidR="00EC3607" w:rsidRDefault="00EC3607" w:rsidP="00EC3607">
      <w:pPr>
        <w:pStyle w:val="Nidungvnbn"/>
      </w:pPr>
      <w:r>
        <w:t>Tronh hình dưới đây sẽ là ví dụ về một RU. RU này sẽ nhận được một chuỗi input và xủ lý chuỗi này từng từ một để cho ra một vector thể hiện ý nghĩa cua chuỗi input.</w:t>
      </w:r>
    </w:p>
    <w:p w14:paraId="7294581F" w14:textId="5B91F41A" w:rsidR="00EC3607" w:rsidRDefault="00EC3607" w:rsidP="00C356F7">
      <w:pPr>
        <w:pStyle w:val="Nidungvnbn"/>
      </w:pPr>
      <w:r w:rsidRPr="00607A35">
        <w:rPr>
          <w:noProof/>
        </w:rPr>
        <w:lastRenderedPageBreak/>
        <w:drawing>
          <wp:anchor distT="0" distB="0" distL="114300" distR="114300" simplePos="0" relativeHeight="251658240" behindDoc="1" locked="0" layoutInCell="1" allowOverlap="1" wp14:anchorId="4D0F0FCF" wp14:editId="2E6EC00D">
            <wp:simplePos x="0" y="0"/>
            <wp:positionH relativeFrom="margin">
              <wp:align>center</wp:align>
            </wp:positionH>
            <wp:positionV relativeFrom="paragraph">
              <wp:posOffset>0</wp:posOffset>
            </wp:positionV>
            <wp:extent cx="6741795" cy="2971800"/>
            <wp:effectExtent l="0" t="0" r="1905" b="0"/>
            <wp:wrapTight wrapText="bothSides">
              <wp:wrapPolygon edited="0">
                <wp:start x="0" y="0"/>
                <wp:lineTo x="0" y="21462"/>
                <wp:lineTo x="21545" y="21462"/>
                <wp:lineTo x="21545" y="0"/>
                <wp:lineTo x="0" y="0"/>
              </wp:wrapPolygon>
            </wp:wrapTight>
            <wp:docPr id="7" name="Picture 7" descr="C:\Users\NhatNguy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tNguyen\Deskto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41795" cy="2971800"/>
                    </a:xfrm>
                    <a:prstGeom prst="rect">
                      <a:avLst/>
                    </a:prstGeom>
                    <a:noFill/>
                    <a:ln>
                      <a:noFill/>
                    </a:ln>
                  </pic:spPr>
                </pic:pic>
              </a:graphicData>
            </a:graphic>
          </wp:anchor>
        </w:drawing>
      </w:r>
    </w:p>
    <w:p w14:paraId="164C3DDB" w14:textId="4B2DBEC0" w:rsidR="00EC3607" w:rsidRDefault="00EC3607" w:rsidP="00EC3607">
      <w:pPr>
        <w:pStyle w:val="Nidungvnbn"/>
      </w:pPr>
      <w:r>
        <w:t>Mỗi lần lặp RU sẽ nhận vào một từ của chuỗi input rồi dùng cổng để tính toán cập nhật lại bộ nhớ cứ lặp đi lặp lại như vậy cho đến hết chuỗi.Ở lần đầu tiên từ “this” sẽ được đưa vào RU, nó sẽ sử dụng trạng thái cũ (lúc này chưa có gì) và dùng cổng để tính toán ra trạng thái mới. RU lúc này chưa dùng đến cổng thứ hai vì nó chỉ cần lúc kết thúc chuổi để tổng hợp. Ở lần thứ hai từ “this” được đưa vào. Lúc này RU dùng bộ nhớ vừa được cập nhật lạ khi từ “this” được đưa vào ở bước trên và dùng cổng để tính toán sau đó cập nhật lại bộ nhớ.Lần lặp thứ 3 dùng bộ nhớ đã được cập nhật tại bước 2 và cổng để tính toán và cập nhật lại bộ nhớ. Cứ như vậy cho đên khi đến cuối chuỗi cổng thứ hai sẽ dùng dữ liệu bộ nhớ từ các bước trước và từ cuối cùng của chuỗi để cho ra một vector thể hiện ý nghĩa của chuỗi input.</w:t>
      </w:r>
    </w:p>
    <w:p w14:paraId="1CD77F99" w14:textId="77777777" w:rsidR="000C096A" w:rsidRDefault="000C096A" w:rsidP="00EC3607">
      <w:pPr>
        <w:pStyle w:val="Nidungvnbn"/>
      </w:pPr>
    </w:p>
    <w:p w14:paraId="1246D3F2" w14:textId="77777777" w:rsidR="000C096A" w:rsidRDefault="000C096A" w:rsidP="00EC3607">
      <w:pPr>
        <w:pStyle w:val="Nidungvnbn"/>
      </w:pPr>
    </w:p>
    <w:p w14:paraId="423DB535" w14:textId="77777777" w:rsidR="000C096A" w:rsidRDefault="000C096A" w:rsidP="00EC3607">
      <w:pPr>
        <w:pStyle w:val="Nidungvnbn"/>
      </w:pPr>
    </w:p>
    <w:p w14:paraId="545D7C9F" w14:textId="77777777" w:rsidR="000C096A" w:rsidRDefault="000C096A" w:rsidP="00EC3607">
      <w:pPr>
        <w:pStyle w:val="Nidungvnbn"/>
      </w:pPr>
    </w:p>
    <w:p w14:paraId="2F1CF53B" w14:textId="2D1ED015" w:rsidR="00936F3D" w:rsidRDefault="00936F3D" w:rsidP="00936F3D">
      <w:pPr>
        <w:pStyle w:val="Nidungvnbn"/>
      </w:pPr>
      <w:r>
        <w:lastRenderedPageBreak/>
        <w:t>Chúng ta cũng có thể sử dụng cùng lúc nhiểu RU để tạo thành một RNN nhiều lớp.</w:t>
      </w:r>
      <w:r w:rsidR="00EC3607">
        <w:t xml:space="preserve"> Lớp đầu tiên</w:t>
      </w:r>
      <w:r w:rsidR="000C096A">
        <w:t xml:space="preserve"> (RU1)</w:t>
      </w:r>
      <w:r w:rsidR="00EC3607">
        <w:t xml:space="preserve"> sẽ</w:t>
      </w:r>
      <w:r w:rsidR="000C096A">
        <w:t xml:space="preserve"> gần</w:t>
      </w:r>
      <w:r w:rsidR="00EC3607">
        <w:t xml:space="preserve"> giống như những gì ta đã nói ở trên</w:t>
      </w:r>
      <w:r w:rsidR="000C096A">
        <w:t>. Nhưng thay vì đợi đến hết chuỗi để cho ra vector output thì ở đây vector output sẽ được xuất ra ở mỗi lần lặp và vector đó sẽ được dùng làm input cho tầng lớp theo (RU2). Tương tự như vậy đối với lớp thứ 3 (RU3).</w:t>
      </w:r>
    </w:p>
    <w:p w14:paraId="216F0EE5" w14:textId="0B236774" w:rsidR="00936F3D" w:rsidRDefault="001F1358" w:rsidP="006E744F">
      <w:pPr>
        <w:pStyle w:val="Tiumccp1"/>
      </w:pPr>
      <w:r w:rsidRPr="001F1358">
        <w:rPr>
          <w:noProof/>
        </w:rPr>
        <w:drawing>
          <wp:inline distT="0" distB="0" distL="0" distR="0" wp14:anchorId="05C74DBD" wp14:editId="1AB49B43">
            <wp:extent cx="5791835" cy="3373403"/>
            <wp:effectExtent l="0" t="0" r="0" b="0"/>
            <wp:docPr id="10" name="Picture 10" descr="C:\Users\NhatNguy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tNguyen\Deskto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3373403"/>
                    </a:xfrm>
                    <a:prstGeom prst="rect">
                      <a:avLst/>
                    </a:prstGeom>
                    <a:noFill/>
                    <a:ln>
                      <a:noFill/>
                    </a:ln>
                  </pic:spPr>
                </pic:pic>
              </a:graphicData>
            </a:graphic>
          </wp:inline>
        </w:drawing>
      </w:r>
    </w:p>
    <w:p w14:paraId="512A1824" w14:textId="77777777" w:rsidR="00936F3D" w:rsidRDefault="00936F3D" w:rsidP="006E744F">
      <w:pPr>
        <w:pStyle w:val="Tiumccp1"/>
      </w:pPr>
    </w:p>
    <w:p w14:paraId="56ECEE13" w14:textId="77777777" w:rsidR="00936F3D" w:rsidRDefault="00936F3D" w:rsidP="006E744F">
      <w:pPr>
        <w:pStyle w:val="Tiumccp1"/>
      </w:pPr>
    </w:p>
    <w:p w14:paraId="5A76364D" w14:textId="77777777" w:rsidR="00936F3D" w:rsidRDefault="00936F3D" w:rsidP="006E744F">
      <w:pPr>
        <w:pStyle w:val="Tiumccp1"/>
      </w:pPr>
    </w:p>
    <w:p w14:paraId="040E1B4B" w14:textId="77777777" w:rsidR="00936F3D" w:rsidRDefault="00936F3D" w:rsidP="006E744F">
      <w:pPr>
        <w:pStyle w:val="Tiumccp1"/>
      </w:pPr>
    </w:p>
    <w:p w14:paraId="2C39AE44" w14:textId="77777777" w:rsidR="00936F3D" w:rsidRDefault="00936F3D" w:rsidP="006E744F">
      <w:pPr>
        <w:pStyle w:val="Tiumccp1"/>
      </w:pPr>
    </w:p>
    <w:p w14:paraId="3BDF2C03" w14:textId="77777777" w:rsidR="00936F3D" w:rsidRDefault="00936F3D" w:rsidP="006E744F">
      <w:pPr>
        <w:pStyle w:val="Tiumccp1"/>
      </w:pPr>
    </w:p>
    <w:p w14:paraId="62B7208A" w14:textId="77777777" w:rsidR="00936F3D" w:rsidRDefault="00936F3D" w:rsidP="006E744F">
      <w:pPr>
        <w:pStyle w:val="Tiumccp1"/>
      </w:pPr>
    </w:p>
    <w:p w14:paraId="1DB50A92" w14:textId="77777777" w:rsidR="001F1358" w:rsidRDefault="001F1358" w:rsidP="006E744F">
      <w:pPr>
        <w:pStyle w:val="Tiumccp1"/>
      </w:pPr>
    </w:p>
    <w:p w14:paraId="560B5D99" w14:textId="77777777" w:rsidR="001F1358" w:rsidRDefault="001F1358" w:rsidP="006E744F">
      <w:pPr>
        <w:pStyle w:val="Tiumccp1"/>
      </w:pPr>
    </w:p>
    <w:p w14:paraId="224A12C4" w14:textId="1EE9693C" w:rsidR="00936F3D" w:rsidRDefault="008A51F0" w:rsidP="00BE3352">
      <w:pPr>
        <w:pStyle w:val="Tiumccp2"/>
        <w:outlineLvl w:val="2"/>
      </w:pPr>
      <w:bookmarkStart w:id="12" w:name="_Toc515617640"/>
      <w:r>
        <w:lastRenderedPageBreak/>
        <w:t>1.</w:t>
      </w:r>
      <w:r w:rsidR="00C356F7">
        <w:t>3.2</w:t>
      </w:r>
      <w:r w:rsidR="00D05185">
        <w:t xml:space="preserve"> Áp dụng RNN để dịch</w:t>
      </w:r>
      <w:bookmarkEnd w:id="12"/>
    </w:p>
    <w:p w14:paraId="7F3A6CF4" w14:textId="7B76DC90" w:rsidR="00D05185" w:rsidRPr="006E744F" w:rsidRDefault="008A51F0" w:rsidP="00BE3352">
      <w:pPr>
        <w:pStyle w:val="Tiumccp3"/>
        <w:outlineLvl w:val="3"/>
      </w:pPr>
      <w:r>
        <w:t>1.</w:t>
      </w:r>
      <w:r w:rsidR="00D05185">
        <w:t>3.2.1 Huấn luyện RNN</w:t>
      </w:r>
    </w:p>
    <w:p w14:paraId="1A224315" w14:textId="1CBF0C7B" w:rsidR="00597B06" w:rsidRDefault="00597B06" w:rsidP="00597B06">
      <w:pPr>
        <w:pStyle w:val="Nidungvnbn"/>
      </w:pPr>
      <w:r>
        <w:t>Biểu đồ dưới đây sẽ cho c</w:t>
      </w:r>
      <w:r w:rsidR="00936F3D">
        <w:t>húng ta thấy một RNN 3 lớp</w:t>
      </w:r>
      <w:r>
        <w:t xml:space="preserve"> được cấu trúc như thế nào. Nó sẽ có 2 phần: Đầu tiên phần mã hóa sẽ mã hóa văn bản được đưa vào thành một vector mô tả ý nghĩ của các văn bản đó, rồi sau đó vector này sẽ được giải mã ở phần tiếp theo để cho ra văn bản theo ngôn ngữ mà ta mong muốn.</w:t>
      </w:r>
    </w:p>
    <w:p w14:paraId="54BFA983" w14:textId="2A1F92C2" w:rsidR="00766CF1" w:rsidRDefault="00766CF1" w:rsidP="00597B06">
      <w:pPr>
        <w:pStyle w:val="Nidungvnbn"/>
      </w:pPr>
      <w:r w:rsidRPr="00597B06">
        <w:rPr>
          <w:noProof/>
        </w:rPr>
        <w:drawing>
          <wp:inline distT="0" distB="0" distL="0" distR="0" wp14:anchorId="184DD533" wp14:editId="6F0404AC">
            <wp:extent cx="5791835" cy="4005139"/>
            <wp:effectExtent l="0" t="0" r="0" b="0"/>
            <wp:docPr id="2" name="Picture 2" descr="C:\Users\NhatNguy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tNguyen\Desktop\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4005139"/>
                    </a:xfrm>
                    <a:prstGeom prst="rect">
                      <a:avLst/>
                    </a:prstGeom>
                    <a:noFill/>
                    <a:ln>
                      <a:noFill/>
                    </a:ln>
                  </pic:spPr>
                </pic:pic>
              </a:graphicData>
            </a:graphic>
          </wp:inline>
        </w:drawing>
      </w:r>
    </w:p>
    <w:p w14:paraId="5324D8D5" w14:textId="28139B8C" w:rsidR="00936F3D" w:rsidRDefault="000C096A" w:rsidP="00766CF1">
      <w:pPr>
        <w:pStyle w:val="Nidungvnbn"/>
      </w:pPr>
      <w:r>
        <w:t>RNN</w:t>
      </w:r>
      <w:r w:rsidR="00936F3D">
        <w:t xml:space="preserve"> không thể làm việc trực tiếp trên văn bản nên đầu tiên chúng ta cần phải chuyển các từ vựng thành số nguyên tương ứng theo tần số xuất hiện của chúng trong tập huấn luyện bằng cách sử dụng lớp tokenizer có sẵn trong TensorFlow . Nhưng mà neural network chỉ có thể làm việc với vector vì thế nên ta cần một tầng để chuyển các số nguyên thành một embedding-vector gồm các giá trị dấu phẩy động gọi là Embedding Layer.</w:t>
      </w:r>
    </w:p>
    <w:p w14:paraId="2A706A03" w14:textId="0B3F30C9" w:rsidR="00597B06" w:rsidRDefault="00597B06" w:rsidP="00766CF1">
      <w:pPr>
        <w:pStyle w:val="Nidungvnbn"/>
      </w:pPr>
      <w:r>
        <w:lastRenderedPageBreak/>
        <w:t xml:space="preserve">Ví dụ, “I’m a student” có nghĩa </w:t>
      </w:r>
      <w:r w:rsidR="00766CF1">
        <w:t>tiếng viết là “Tôi là học sinh</w:t>
      </w:r>
      <w:r>
        <w:t xml:space="preserve">”. Đầu tiên chúng ta đã chuyển toàn bộ tập huấn luyện sang số nguyên nên câu “I’m a student” sẽ có dạng [54, 12, 1097]. Mỗi số nguyên sẽ được Embedding Layer chuyển thành embedding-vectors. Như 12 sẽ trở thành [0.12, -0.56, ..., 1.19] và 54 sẽ thành  [0.39, 0.09, ..., -0.12].Những embedding-vector này sẽ được dùng để làm input cho Recurrent Neural Network. RU cuối cùng của phần mã hóa cho ra một vector mô tả ý nghĩ của câu “I’m a student” tiếp theo vector này sẽ thành input cho các RU của phần giải mã.  </w:t>
      </w:r>
    </w:p>
    <w:p w14:paraId="290A4975" w14:textId="3C7BEA79" w:rsidR="00597B06" w:rsidRDefault="00597B06" w:rsidP="00597B06">
      <w:pPr>
        <w:pStyle w:val="Nidungvnbn"/>
      </w:pPr>
      <w:r>
        <w:t>Văn bản đí</w:t>
      </w:r>
      <w:r w:rsidR="00BD43DF">
        <w:t>ch “Tôi là học sinh” sẽ được thê</w:t>
      </w:r>
      <w:r>
        <w:t>m các ký tự “ssss” và “eeee” để đánh dấu cho sự bắt đầu và kết thúc câu, vậy nên câu sẽ trở thành dãy số [2, 337, 640, 9, 79, 3]. Trong quá trình huấn luyện, phần giải mã sẽ được cho trước dãy số này làm input và output mong muốn sẽ là dãy số [337, 640, 9, 79, 3]. Chúng ta đang cố tình huấn luyện cho phần giải mã nối vector output của phẫn mã hóa và ký tự bắt đầu “ssss” (số 2) với từ tiếp theo là “Tôi” (Số 337), và rồi nối “Tôi” với từ “là” (số 640), tương tự như bậy với các từ phía sau.</w:t>
      </w:r>
    </w:p>
    <w:p w14:paraId="1B06928C" w14:textId="75119405" w:rsidR="005F5A6B" w:rsidRPr="001F1358" w:rsidRDefault="00FF45CA" w:rsidP="001F1358">
      <w:pPr>
        <w:pStyle w:val="Nidungvnbn"/>
        <w:rPr>
          <w:rFonts w:ascii="Helvetica" w:hAnsi="Helvetica" w:cs="Helvetica"/>
          <w:color w:val="000000"/>
          <w:sz w:val="21"/>
          <w:szCs w:val="21"/>
          <w:shd w:val="clear" w:color="auto" w:fill="FFFFFF"/>
        </w:rPr>
      </w:pPr>
      <w:r>
        <w:t>Trong quá trình huấn luyện mô hình của chúng ta sẽ được input vào từng chuỗi trong tập huấn luyện. Mỗi chuỗi sẽ được xử lý như ví dụ ở trên. Kết thúc mỗi chuỗi sẽ có một giá trị loss được tính</w:t>
      </w:r>
      <w:r w:rsidR="005F5A6B">
        <w:t xml:space="preserve"> theo thuật toán “</w:t>
      </w:r>
      <w:r w:rsidR="005F5A6B" w:rsidRPr="005F5A6B">
        <w:t>cross entropy</w:t>
      </w:r>
      <w:r w:rsidR="005F5A6B">
        <w:t>”</w:t>
      </w:r>
      <w:r>
        <w:t xml:space="preserve"> để so sánh sự khác nhau của ouput mà ta mong muốn với output mà mô hình đưa ra. Để</w:t>
      </w:r>
      <w:r w:rsidR="005F5A6B">
        <w:t xml:space="preserve"> làm cho giá trị loss này nhỏ đi ta sử dụng thuật toán “</w:t>
      </w:r>
      <w:r w:rsidR="005F5A6B">
        <w:rPr>
          <w:rFonts w:ascii="Helvetica" w:hAnsi="Helvetica" w:cs="Helvetica"/>
          <w:color w:val="000000"/>
          <w:sz w:val="21"/>
          <w:szCs w:val="21"/>
          <w:shd w:val="clear" w:color="auto" w:fill="FFFFFF"/>
        </w:rPr>
        <w:t>Adam Optimizer”</w:t>
      </w:r>
    </w:p>
    <w:p w14:paraId="487E3E15" w14:textId="77777777" w:rsidR="001F1358" w:rsidRDefault="001F1358">
      <w:pPr>
        <w:spacing w:after="200" w:line="276" w:lineRule="auto"/>
        <w:rPr>
          <w:b/>
          <w:i/>
          <w:sz w:val="28"/>
          <w:szCs w:val="26"/>
        </w:rPr>
      </w:pPr>
      <w:r>
        <w:br w:type="page"/>
      </w:r>
    </w:p>
    <w:p w14:paraId="6F5BA430" w14:textId="217C1019" w:rsidR="006D65FD" w:rsidRDefault="008A51F0" w:rsidP="00BE3352">
      <w:pPr>
        <w:pStyle w:val="Tiumccp3"/>
        <w:outlineLvl w:val="3"/>
      </w:pPr>
      <w:r>
        <w:lastRenderedPageBreak/>
        <w:t>1.</w:t>
      </w:r>
      <w:r w:rsidR="00D05185">
        <w:t>3.2.2 Tạo bản dịch</w:t>
      </w:r>
    </w:p>
    <w:p w14:paraId="286A8F42" w14:textId="63815EAC" w:rsidR="005F5A6B" w:rsidRDefault="00123FFE" w:rsidP="00123FFE">
      <w:pPr>
        <w:pStyle w:val="Nidungvnbn"/>
      </w:pPr>
      <w:r>
        <w:t>Khi RNN</w:t>
      </w:r>
      <w:r w:rsidR="00B053B4">
        <w:t xml:space="preserve"> của chúng ta</w:t>
      </w:r>
      <w:r>
        <w:t xml:space="preserve"> đã được huấn luyện xong ta có thể bắt đầu dùng nó để dịch. Ý tưởng của quá trình dịch được mô tả như hình bên dưới:</w:t>
      </w:r>
    </w:p>
    <w:p w14:paraId="2076CE53" w14:textId="77777777" w:rsidR="00123FFE" w:rsidRDefault="00123FFE" w:rsidP="00123FFE">
      <w:pPr>
        <w:pStyle w:val="Nidungvnbn"/>
      </w:pPr>
    </w:p>
    <w:p w14:paraId="0D2BE56A" w14:textId="77777777" w:rsidR="00C13406" w:rsidRDefault="00C13406" w:rsidP="00123FFE">
      <w:pPr>
        <w:pStyle w:val="Nidungvnbn"/>
      </w:pPr>
    </w:p>
    <w:p w14:paraId="680CDD76" w14:textId="7E3D50F9" w:rsidR="00C13406" w:rsidRDefault="00C13406" w:rsidP="00123FFE">
      <w:pPr>
        <w:pStyle w:val="Nidungvnbn"/>
      </w:pPr>
      <w:r>
        <w:rPr>
          <w:noProof/>
        </w:rPr>
        <w:drawing>
          <wp:inline distT="0" distB="0" distL="0" distR="0" wp14:anchorId="40FEA80A" wp14:editId="33CDEE57">
            <wp:extent cx="549592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5925" cy="4000500"/>
                    </a:xfrm>
                    <a:prstGeom prst="rect">
                      <a:avLst/>
                    </a:prstGeom>
                    <a:noFill/>
                    <a:ln>
                      <a:noFill/>
                    </a:ln>
                  </pic:spPr>
                </pic:pic>
              </a:graphicData>
            </a:graphic>
          </wp:inline>
        </w:drawing>
      </w:r>
    </w:p>
    <w:p w14:paraId="08D5F97B" w14:textId="66B58329" w:rsidR="00123FFE" w:rsidRDefault="00123FFE" w:rsidP="00123FFE">
      <w:pPr>
        <w:pStyle w:val="Nidungvnbn"/>
      </w:pPr>
      <w:r>
        <w:t>Câu “I’m a student” vẫn sẽ được mã hóa như lúc huấn luyện.</w:t>
      </w:r>
      <w:r w:rsidR="00B053B4">
        <w:t>Tiến trình dịch sẽ bắt ngay khi phần giải mã nhận được ký tự bắt đầu “ssss”.</w:t>
      </w:r>
      <w:r>
        <w:t xml:space="preserve"> Nhưng thay vì luôn luôn cho các từ dịch chính xác làm input, phần giả mã lúc này dùng các từ được dự đoán bởi mô hình</w:t>
      </w:r>
      <w:r w:rsidR="00B053B4">
        <w:t xml:space="preserve"> để làn input cho các bước tiếp theo. Quá trình sẽ tiếp tục như vậy cho đến khi phần giải mã nhận được ký tự kết thúc “eeee”.</w:t>
      </w:r>
    </w:p>
    <w:p w14:paraId="205F4376" w14:textId="77777777" w:rsidR="001D3589" w:rsidRDefault="001D3589" w:rsidP="001D3589">
      <w:pPr>
        <w:spacing w:after="200" w:line="276" w:lineRule="auto"/>
      </w:pPr>
    </w:p>
    <w:p w14:paraId="01ABC88F" w14:textId="77777777" w:rsidR="001D3589" w:rsidRDefault="001D3589" w:rsidP="001D3589">
      <w:pPr>
        <w:spacing w:after="200" w:line="276" w:lineRule="auto"/>
      </w:pPr>
    </w:p>
    <w:p w14:paraId="7C7944F1" w14:textId="18516BCA" w:rsidR="001D3589" w:rsidRPr="001D3589" w:rsidRDefault="001D3589" w:rsidP="00BE3352">
      <w:pPr>
        <w:pStyle w:val="Chng"/>
        <w:outlineLvl w:val="0"/>
      </w:pPr>
      <w:bookmarkStart w:id="13" w:name="_Toc515617641"/>
      <w:r w:rsidRPr="001D3589">
        <w:lastRenderedPageBreak/>
        <w:t>CHƯƠNG II: XÂY DỰNG ỨNG DỤNG DỊCH MÁY VỚI TENSORFLOW</w:t>
      </w:r>
      <w:bookmarkEnd w:id="13"/>
    </w:p>
    <w:p w14:paraId="3ACBBBC6" w14:textId="3960E9AC" w:rsidR="001D3589" w:rsidRPr="001D3589" w:rsidRDefault="001D3589" w:rsidP="00BE3352">
      <w:pPr>
        <w:pStyle w:val="Tiumccp1"/>
        <w:outlineLvl w:val="1"/>
      </w:pPr>
      <w:bookmarkStart w:id="14" w:name="_Toc515617642"/>
      <w:r w:rsidRPr="001D3589">
        <w:t>2.1 Import thư viện:</w:t>
      </w:r>
      <w:bookmarkEnd w:id="14"/>
    </w:p>
    <w:p w14:paraId="34EF6748" w14:textId="77777777" w:rsidR="001D3589" w:rsidRDefault="001D3589" w:rsidP="001D3589">
      <w:pPr>
        <w:pStyle w:val="Nidungvnbn"/>
        <w:rPr>
          <w:shd w:val="clear" w:color="auto" w:fill="FAF5F5"/>
        </w:rPr>
      </w:pPr>
      <w:r w:rsidRPr="000D1410">
        <w:rPr>
          <w:shd w:val="clear" w:color="auto" w:fill="FAF5F5"/>
        </w:rPr>
        <w:t xml:space="preserve">Đầu tiên chúng </w:t>
      </w:r>
      <w:r>
        <w:rPr>
          <w:shd w:val="clear" w:color="auto" w:fill="FAF5F5"/>
        </w:rPr>
        <w:t>ta cần phải import một số thưu viện:</w:t>
      </w:r>
    </w:p>
    <w:p w14:paraId="5F5A1284"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b/>
          <w:bCs/>
          <w:color w:val="008000"/>
        </w:rPr>
      </w:pPr>
    </w:p>
    <w:p w14:paraId="1D85383C"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matplotlib.pyplot</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as</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plt</w:t>
      </w:r>
    </w:p>
    <w:p w14:paraId="1ACB06F4"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as</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tf</w:t>
      </w:r>
    </w:p>
    <w:p w14:paraId="79D6781C"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numpy</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as</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np</w:t>
      </w:r>
    </w:p>
    <w:p w14:paraId="33CAB03A"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math</w:t>
      </w:r>
    </w:p>
    <w:p w14:paraId="01D763D6"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os</w:t>
      </w:r>
    </w:p>
    <w:p w14:paraId="3F1DB626"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from</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tensorflow.python.keras.models</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Model</w:t>
      </w:r>
    </w:p>
    <w:p w14:paraId="71E1AC7E"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from</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tensorflow.python.keras.layers</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Input,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Dense,</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GRU,</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Embedding</w:t>
      </w:r>
    </w:p>
    <w:p w14:paraId="79A342B3"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from</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tensorflow.python.keras.optimizers</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RMSprop</w:t>
      </w:r>
    </w:p>
    <w:p w14:paraId="0742C0A5"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from</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tensorflow.python.keras.callbacks</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EarlyStopping,</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ModelCheckpoint,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TensorBoard</w:t>
      </w:r>
    </w:p>
    <w:p w14:paraId="26E537E9"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b/>
          <w:bCs/>
          <w:color w:val="008000"/>
          <w:sz w:val="22"/>
          <w:szCs w:val="22"/>
        </w:rPr>
        <w:t>from</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tensorflow.python.keras.preprocessing.sequence</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pad_sequences</w:t>
      </w:r>
    </w:p>
    <w:p w14:paraId="429EA170"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5AA41D94" w14:textId="77777777" w:rsidR="001D3589" w:rsidRDefault="001D3589" w:rsidP="001D3589">
      <w:pPr>
        <w:rPr>
          <w:rFonts w:ascii="Arial" w:hAnsi="Arial" w:cs="Arial"/>
          <w:color w:val="646464"/>
          <w:shd w:val="clear" w:color="auto" w:fill="FAF5F5"/>
        </w:rPr>
      </w:pPr>
    </w:p>
    <w:p w14:paraId="218A37B7" w14:textId="2981137F" w:rsidR="001D3589" w:rsidRPr="001D3589" w:rsidRDefault="001D3589" w:rsidP="00BE3352">
      <w:pPr>
        <w:pStyle w:val="Tiumccp1"/>
        <w:outlineLvl w:val="1"/>
        <w:rPr>
          <w:shd w:val="clear" w:color="auto" w:fill="FAF5F5"/>
        </w:rPr>
      </w:pPr>
      <w:bookmarkStart w:id="15" w:name="_Toc515617643"/>
      <w:r>
        <w:rPr>
          <w:shd w:val="clear" w:color="auto" w:fill="FAF5F5"/>
        </w:rPr>
        <w:t>2.2 Tải dữ liệu:</w:t>
      </w:r>
      <w:bookmarkEnd w:id="15"/>
    </w:p>
    <w:p w14:paraId="4E882BF7" w14:textId="77777777" w:rsidR="001D3589" w:rsidRPr="001D3589" w:rsidRDefault="001D3589" w:rsidP="001D3589">
      <w:pPr>
        <w:pStyle w:val="Nidungvnbn"/>
      </w:pPr>
      <w:r w:rsidRPr="001D3589">
        <w:t>Chúng sẽ sử dụng tập dữ liệu IWSLT'15 English-Vietnamese data với hơn 133000 câu và 10000 từ vựng thông dụng nhất để dùng cho ứng dụng</w:t>
      </w:r>
    </w:p>
    <w:p w14:paraId="590B7D51" w14:textId="57D5AA1B" w:rsidR="001D3589" w:rsidRPr="001D3589" w:rsidRDefault="001D3589" w:rsidP="001D3589">
      <w:pPr>
        <w:pStyle w:val="Nidungvnbn"/>
      </w:pPr>
      <w:r w:rsidRPr="001D3589">
        <w:t>Để phần giải mã biết được khi nào bắt đầu và kết thúc của một câu, ta cần phải đánh dấu chúng bằng những ký tự đặt biệt không có trong tập dữ liệu.</w:t>
      </w:r>
    </w:p>
    <w:p w14:paraId="28D37D6B"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547F486A"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mark_start</w:t>
      </w:r>
      <w:r w:rsidRPr="000D1410">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0D1410">
        <w:rPr>
          <w:rFonts w:ascii="Courier New" w:hAnsi="Courier New" w:cs="Courier New"/>
          <w:color w:val="333333"/>
          <w:sz w:val="22"/>
          <w:szCs w:val="22"/>
        </w:rPr>
        <w:t xml:space="preserve"> </w:t>
      </w:r>
      <w:r w:rsidRPr="00BE39FC">
        <w:rPr>
          <w:rFonts w:ascii="Courier New" w:hAnsi="Courier New" w:cs="Courier New"/>
          <w:color w:val="BA2121"/>
          <w:sz w:val="22"/>
          <w:szCs w:val="22"/>
        </w:rPr>
        <w:t>'ssss '</w:t>
      </w:r>
    </w:p>
    <w:p w14:paraId="3209DC7B"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BA2121"/>
          <w:sz w:val="22"/>
          <w:szCs w:val="22"/>
        </w:rPr>
      </w:pPr>
      <w:r w:rsidRPr="00BE39FC">
        <w:rPr>
          <w:rFonts w:ascii="Courier New" w:hAnsi="Courier New" w:cs="Courier New"/>
          <w:color w:val="333333"/>
          <w:sz w:val="22"/>
          <w:szCs w:val="22"/>
        </w:rPr>
        <w:t>mark_end</w:t>
      </w:r>
      <w:r w:rsidRPr="000D1410">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0D1410">
        <w:rPr>
          <w:rFonts w:ascii="Courier New" w:hAnsi="Courier New" w:cs="Courier New"/>
          <w:color w:val="333333"/>
          <w:sz w:val="22"/>
          <w:szCs w:val="22"/>
        </w:rPr>
        <w:t xml:space="preserve"> </w:t>
      </w:r>
      <w:r w:rsidRPr="00BE39FC">
        <w:rPr>
          <w:rFonts w:ascii="Courier New" w:hAnsi="Courier New" w:cs="Courier New"/>
          <w:color w:val="BA2121"/>
          <w:sz w:val="22"/>
          <w:szCs w:val="22"/>
        </w:rPr>
        <w:t>' eeee'</w:t>
      </w:r>
    </w:p>
    <w:p w14:paraId="3F5C2995"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4DB41D3C" w14:textId="77777777" w:rsidR="001D3589" w:rsidRDefault="001D3589" w:rsidP="001D3589">
      <w:pPr>
        <w:ind w:left="360"/>
      </w:pPr>
    </w:p>
    <w:p w14:paraId="11D2540D" w14:textId="3AEBA5C6" w:rsidR="001D3589" w:rsidRDefault="001D3589" w:rsidP="001D3589">
      <w:pPr>
        <w:pStyle w:val="Nidungvnbn"/>
      </w:pPr>
      <w:r>
        <w:t>Tiếp theo ta tải dữ liệu cho phần văn bản gốc. Ở đây là tiếng anh:</w:t>
      </w:r>
    </w:p>
    <w:p w14:paraId="4CEF349D"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0FC2463A"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data_src</w:t>
      </w:r>
      <w:r w:rsidRPr="000D1410">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europarl</w:t>
      </w:r>
      <w:r w:rsidRPr="00BE39FC">
        <w:rPr>
          <w:rFonts w:ascii="Courier New" w:hAnsi="Courier New" w:cs="Courier New"/>
          <w:color w:val="666666"/>
          <w:sz w:val="22"/>
          <w:szCs w:val="22"/>
        </w:rPr>
        <w:t>.</w:t>
      </w:r>
      <w:r w:rsidRPr="00BE39FC">
        <w:rPr>
          <w:rFonts w:ascii="Courier New" w:hAnsi="Courier New" w:cs="Courier New"/>
          <w:color w:val="333333"/>
          <w:sz w:val="22"/>
          <w:szCs w:val="22"/>
        </w:rPr>
        <w:t>load_data(english</w:t>
      </w:r>
      <w:r w:rsidRPr="00BE39FC">
        <w:rPr>
          <w:rFonts w:ascii="Courier New" w:hAnsi="Courier New" w:cs="Courier New"/>
          <w:color w:val="666666"/>
          <w:sz w:val="22"/>
          <w:szCs w:val="22"/>
        </w:rPr>
        <w:t>=</w:t>
      </w:r>
      <w:r w:rsidRPr="00BE39FC">
        <w:rPr>
          <w:rFonts w:ascii="Courier New" w:hAnsi="Courier New" w:cs="Courier New"/>
          <w:b/>
          <w:bCs/>
          <w:color w:val="008000"/>
          <w:sz w:val="22"/>
          <w:szCs w:val="22"/>
        </w:rPr>
        <w:t>False</w:t>
      </w:r>
      <w:r w:rsidRPr="00BE39FC">
        <w:rPr>
          <w:rFonts w:ascii="Courier New" w:hAnsi="Courier New" w:cs="Courier New"/>
          <w:color w:val="333333"/>
          <w:sz w:val="22"/>
          <w:szCs w:val="22"/>
        </w:rPr>
        <w:t>,</w:t>
      </w:r>
    </w:p>
    <w:p w14:paraId="2B0CD4B8"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language_code</w:t>
      </w:r>
      <w:r w:rsidRPr="00BE39FC">
        <w:rPr>
          <w:rFonts w:ascii="Courier New" w:hAnsi="Courier New" w:cs="Courier New"/>
          <w:color w:val="666666"/>
          <w:sz w:val="22"/>
          <w:szCs w:val="22"/>
        </w:rPr>
        <w:t>=</w:t>
      </w:r>
      <w:r w:rsidRPr="00BE39FC">
        <w:rPr>
          <w:rFonts w:ascii="Courier New" w:hAnsi="Courier New" w:cs="Courier New"/>
          <w:color w:val="333333"/>
          <w:sz w:val="22"/>
          <w:szCs w:val="22"/>
        </w:rPr>
        <w:t>language_code)</w:t>
      </w:r>
    </w:p>
    <w:p w14:paraId="264972C8"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6AC5379F" w14:textId="77777777" w:rsidR="001D3589" w:rsidRDefault="001D3589" w:rsidP="001D3589">
      <w:pPr>
        <w:ind w:left="360"/>
      </w:pPr>
    </w:p>
    <w:p w14:paraId="219A64F2" w14:textId="77777777" w:rsidR="001D3589" w:rsidRDefault="001D3589" w:rsidP="001D3589">
      <w:pPr>
        <w:ind w:left="360"/>
      </w:pPr>
      <w:r>
        <w:tab/>
      </w:r>
    </w:p>
    <w:p w14:paraId="3D36EEFF" w14:textId="77777777" w:rsidR="001D3589" w:rsidRDefault="001D3589">
      <w:pPr>
        <w:spacing w:after="200" w:line="276" w:lineRule="auto"/>
      </w:pPr>
      <w:r>
        <w:br w:type="page"/>
      </w:r>
    </w:p>
    <w:p w14:paraId="2AF3CE37" w14:textId="3B1F5CC6" w:rsidR="001D3589" w:rsidRDefault="001D3589" w:rsidP="001D3589">
      <w:pPr>
        <w:pStyle w:val="Nidungvnbn"/>
      </w:pPr>
      <w:r>
        <w:lastRenderedPageBreak/>
        <w:t>Tải dữ liệu cho phần văn bản đích (tiếng Việt):</w:t>
      </w:r>
    </w:p>
    <w:p w14:paraId="663AECC5"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7D9A24C5"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BE39FC">
        <w:rPr>
          <w:rFonts w:ascii="Courier New" w:hAnsi="Courier New" w:cs="Courier New"/>
          <w:color w:val="333333"/>
        </w:rPr>
        <w:t>data_dest</w:t>
      </w:r>
      <w:r w:rsidRPr="000D1410">
        <w:rPr>
          <w:rFonts w:ascii="Courier New" w:hAnsi="Courier New" w:cs="Courier New"/>
          <w:color w:val="333333"/>
        </w:rPr>
        <w:t xml:space="preserve"> </w:t>
      </w:r>
      <w:r w:rsidRPr="00BE39FC">
        <w:rPr>
          <w:rFonts w:ascii="Courier New" w:hAnsi="Courier New" w:cs="Courier New"/>
          <w:color w:val="666666"/>
        </w:rPr>
        <w:t>=</w:t>
      </w:r>
      <w:r w:rsidRPr="000D1410">
        <w:rPr>
          <w:rFonts w:ascii="Courier New" w:hAnsi="Courier New" w:cs="Courier New"/>
          <w:color w:val="333333"/>
        </w:rPr>
        <w:t xml:space="preserve"> </w:t>
      </w:r>
      <w:r w:rsidRPr="00BE39FC">
        <w:rPr>
          <w:rFonts w:ascii="Courier New" w:hAnsi="Courier New" w:cs="Courier New"/>
          <w:color w:val="333333"/>
        </w:rPr>
        <w:t>europarl</w:t>
      </w:r>
      <w:r w:rsidRPr="00BE39FC">
        <w:rPr>
          <w:rFonts w:ascii="Courier New" w:hAnsi="Courier New" w:cs="Courier New"/>
          <w:color w:val="666666"/>
        </w:rPr>
        <w:t>.</w:t>
      </w:r>
      <w:r w:rsidRPr="00BE39FC">
        <w:rPr>
          <w:rFonts w:ascii="Courier New" w:hAnsi="Courier New" w:cs="Courier New"/>
          <w:color w:val="333333"/>
        </w:rPr>
        <w:t>load_data(english</w:t>
      </w:r>
      <w:r w:rsidRPr="00BE39FC">
        <w:rPr>
          <w:rFonts w:ascii="Courier New" w:hAnsi="Courier New" w:cs="Courier New"/>
          <w:color w:val="666666"/>
        </w:rPr>
        <w:t>=</w:t>
      </w:r>
      <w:r w:rsidRPr="00BE39FC">
        <w:rPr>
          <w:rFonts w:ascii="Courier New" w:hAnsi="Courier New" w:cs="Courier New"/>
          <w:b/>
          <w:bCs/>
          <w:color w:val="008000"/>
        </w:rPr>
        <w:t>True</w:t>
      </w:r>
      <w:r w:rsidRPr="00BE39FC">
        <w:rPr>
          <w:rFonts w:ascii="Courier New" w:hAnsi="Courier New" w:cs="Courier New"/>
          <w:color w:val="333333"/>
        </w:rPr>
        <w:t>,</w:t>
      </w:r>
    </w:p>
    <w:p w14:paraId="1D81864A"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0D1410">
        <w:rPr>
          <w:rFonts w:ascii="Courier New" w:hAnsi="Courier New" w:cs="Courier New"/>
          <w:color w:val="333333"/>
        </w:rPr>
        <w:t xml:space="preserve">                               </w:t>
      </w:r>
      <w:r w:rsidRPr="00BE39FC">
        <w:rPr>
          <w:rFonts w:ascii="Courier New" w:hAnsi="Courier New" w:cs="Courier New"/>
          <w:color w:val="333333"/>
        </w:rPr>
        <w:t>language_code</w:t>
      </w:r>
      <w:r w:rsidRPr="00BE39FC">
        <w:rPr>
          <w:rFonts w:ascii="Courier New" w:hAnsi="Courier New" w:cs="Courier New"/>
          <w:color w:val="666666"/>
        </w:rPr>
        <w:t>=</w:t>
      </w:r>
      <w:r w:rsidRPr="00BE39FC">
        <w:rPr>
          <w:rFonts w:ascii="Courier New" w:hAnsi="Courier New" w:cs="Courier New"/>
          <w:color w:val="333333"/>
        </w:rPr>
        <w:t>language_code,</w:t>
      </w:r>
    </w:p>
    <w:p w14:paraId="0D098DF1"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0D1410">
        <w:rPr>
          <w:rFonts w:ascii="Courier New" w:hAnsi="Courier New" w:cs="Courier New"/>
          <w:color w:val="333333"/>
        </w:rPr>
        <w:t xml:space="preserve">                               </w:t>
      </w:r>
      <w:r w:rsidRPr="00BE39FC">
        <w:rPr>
          <w:rFonts w:ascii="Courier New" w:hAnsi="Courier New" w:cs="Courier New"/>
          <w:color w:val="333333"/>
        </w:rPr>
        <w:t>start</w:t>
      </w:r>
      <w:r w:rsidRPr="00BE39FC">
        <w:rPr>
          <w:rFonts w:ascii="Courier New" w:hAnsi="Courier New" w:cs="Courier New"/>
          <w:color w:val="666666"/>
        </w:rPr>
        <w:t>=</w:t>
      </w:r>
      <w:r w:rsidRPr="00BE39FC">
        <w:rPr>
          <w:rFonts w:ascii="Courier New" w:hAnsi="Courier New" w:cs="Courier New"/>
          <w:color w:val="333333"/>
        </w:rPr>
        <w:t>mark_start,</w:t>
      </w:r>
    </w:p>
    <w:p w14:paraId="42970DD9"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0D1410">
        <w:rPr>
          <w:rFonts w:ascii="Courier New" w:hAnsi="Courier New" w:cs="Courier New"/>
          <w:color w:val="333333"/>
        </w:rPr>
        <w:t xml:space="preserve">                               </w:t>
      </w:r>
      <w:r w:rsidRPr="00BE39FC">
        <w:rPr>
          <w:rFonts w:ascii="Courier New" w:hAnsi="Courier New" w:cs="Courier New"/>
          <w:color w:val="333333"/>
        </w:rPr>
        <w:t>end</w:t>
      </w:r>
      <w:r w:rsidRPr="00BE39FC">
        <w:rPr>
          <w:rFonts w:ascii="Courier New" w:hAnsi="Courier New" w:cs="Courier New"/>
          <w:color w:val="666666"/>
        </w:rPr>
        <w:t>=</w:t>
      </w:r>
      <w:r w:rsidRPr="00BE39FC">
        <w:rPr>
          <w:rFonts w:ascii="Courier New" w:hAnsi="Courier New" w:cs="Courier New"/>
          <w:color w:val="333333"/>
        </w:rPr>
        <w:t>mark_end)</w:t>
      </w:r>
    </w:p>
    <w:p w14:paraId="37FB199F"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3712AFCB" w14:textId="77777777" w:rsidR="001D3589" w:rsidRDefault="001D3589" w:rsidP="001D3589">
      <w:pPr>
        <w:pStyle w:val="Nidungvnbn"/>
      </w:pPr>
      <w:r>
        <w:t>Chúng ta sẽ tạo ra một mô hình dịch từ tiếng Anh sang tiếng Việt.</w:t>
      </w:r>
    </w:p>
    <w:p w14:paraId="62EEE013" w14:textId="06A0E7F9" w:rsidR="001D3589" w:rsidRPr="001D3589" w:rsidRDefault="001D3589" w:rsidP="00BE3352">
      <w:pPr>
        <w:pStyle w:val="Tiumccp1"/>
        <w:outlineLvl w:val="1"/>
      </w:pPr>
      <w:bookmarkStart w:id="16" w:name="_Toc515617644"/>
      <w:r w:rsidRPr="001D3589">
        <w:t>2.3 Tokenizer</w:t>
      </w:r>
      <w:bookmarkEnd w:id="16"/>
    </w:p>
    <w:p w14:paraId="0117373C" w14:textId="77777777" w:rsidR="001D3589" w:rsidRPr="001D3589" w:rsidRDefault="001D3589" w:rsidP="001D3589">
      <w:pPr>
        <w:pStyle w:val="Nidungvnbn"/>
      </w:pPr>
      <w:r w:rsidRPr="001D3589">
        <w:t>Chúng ta sẽ sử dụng lớp Tokenizer có sẵn của Keras.Các chuỗi trong quá trình huấn luyện cần có độ dài như nhau nên chúng ta thêm các số 0 vào với những mẫu ví dụ ngắn và cắt ngẵn đối với các mẫu quá dài. Chúng ta cần phải dùng Tokenizer với cả hai tập dữ liệu gốc và đích vì tập từ vựng của chúng khác nhau</w:t>
      </w:r>
    </w:p>
    <w:p w14:paraId="72AEB5B6" w14:textId="77777777" w:rsidR="001D3589" w:rsidRPr="001D3589" w:rsidRDefault="001D3589" w:rsidP="001D3589">
      <w:pPr>
        <w:pStyle w:val="Nidungvnbn"/>
      </w:pPr>
      <w:r w:rsidRPr="001D3589">
        <w:t>Bây giờ ta tạo tokenizer  cho tập dữ liệu gốc. Trong phần này ta sẽ thêm các số 0 ngay từ đầu. Các chuỗi token cũng sẽ được đảo ngược để cho ra kết quả tốt hơn.</w:t>
      </w:r>
    </w:p>
    <w:p w14:paraId="337DFACF"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030BA79A" w14:textId="77777777" w:rsidR="001D3589" w:rsidRPr="00FD67B6"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tokenizer_src</w:t>
      </w:r>
      <w:r w:rsidRPr="00FD67B6">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FD67B6">
        <w:rPr>
          <w:rFonts w:ascii="Courier New" w:hAnsi="Courier New" w:cs="Courier New"/>
          <w:color w:val="333333"/>
          <w:sz w:val="22"/>
          <w:szCs w:val="22"/>
        </w:rPr>
        <w:t xml:space="preserve"> </w:t>
      </w:r>
      <w:r w:rsidRPr="00BE39FC">
        <w:rPr>
          <w:rFonts w:ascii="Courier New" w:hAnsi="Courier New" w:cs="Courier New"/>
          <w:color w:val="333333"/>
          <w:sz w:val="22"/>
          <w:szCs w:val="22"/>
        </w:rPr>
        <w:t>TokenizerWrap(texts</w:t>
      </w:r>
      <w:r w:rsidRPr="00BE39FC">
        <w:rPr>
          <w:rFonts w:ascii="Courier New" w:hAnsi="Courier New" w:cs="Courier New"/>
          <w:color w:val="666666"/>
          <w:sz w:val="22"/>
          <w:szCs w:val="22"/>
        </w:rPr>
        <w:t>=</w:t>
      </w:r>
      <w:r w:rsidRPr="00BE39FC">
        <w:rPr>
          <w:rFonts w:ascii="Courier New" w:hAnsi="Courier New" w:cs="Courier New"/>
          <w:color w:val="333333"/>
          <w:sz w:val="22"/>
          <w:szCs w:val="22"/>
        </w:rPr>
        <w:t>data_src,</w:t>
      </w:r>
    </w:p>
    <w:p w14:paraId="71296E99" w14:textId="77777777" w:rsidR="001D3589" w:rsidRPr="00FD67B6"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D67B6">
        <w:rPr>
          <w:rFonts w:ascii="Courier New" w:hAnsi="Courier New" w:cs="Courier New"/>
          <w:color w:val="333333"/>
          <w:sz w:val="22"/>
          <w:szCs w:val="22"/>
        </w:rPr>
        <w:t xml:space="preserve">                              </w:t>
      </w:r>
      <w:r w:rsidRPr="00BE39FC">
        <w:rPr>
          <w:rFonts w:ascii="Courier New" w:hAnsi="Courier New" w:cs="Courier New"/>
          <w:color w:val="333333"/>
          <w:sz w:val="22"/>
          <w:szCs w:val="22"/>
        </w:rPr>
        <w:t>padding</w:t>
      </w:r>
      <w:r w:rsidRPr="00BE39FC">
        <w:rPr>
          <w:rFonts w:ascii="Courier New" w:hAnsi="Courier New" w:cs="Courier New"/>
          <w:color w:val="666666"/>
          <w:sz w:val="22"/>
          <w:szCs w:val="22"/>
        </w:rPr>
        <w:t>=</w:t>
      </w:r>
      <w:r w:rsidRPr="00BE39FC">
        <w:rPr>
          <w:rFonts w:ascii="Courier New" w:hAnsi="Courier New" w:cs="Courier New"/>
          <w:color w:val="BA2121"/>
          <w:sz w:val="22"/>
          <w:szCs w:val="22"/>
        </w:rPr>
        <w:t>'pre'</w:t>
      </w:r>
      <w:r w:rsidRPr="00BE39FC">
        <w:rPr>
          <w:rFonts w:ascii="Courier New" w:hAnsi="Courier New" w:cs="Courier New"/>
          <w:color w:val="333333"/>
          <w:sz w:val="22"/>
          <w:szCs w:val="22"/>
        </w:rPr>
        <w:t>,</w:t>
      </w:r>
    </w:p>
    <w:p w14:paraId="5D84D181" w14:textId="77777777" w:rsidR="001D3589" w:rsidRPr="00FD67B6"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D67B6">
        <w:rPr>
          <w:rFonts w:ascii="Courier New" w:hAnsi="Courier New" w:cs="Courier New"/>
          <w:color w:val="333333"/>
          <w:sz w:val="22"/>
          <w:szCs w:val="22"/>
        </w:rPr>
        <w:t xml:space="preserve">                              </w:t>
      </w:r>
      <w:r w:rsidRPr="00BE39FC">
        <w:rPr>
          <w:rFonts w:ascii="Courier New" w:hAnsi="Courier New" w:cs="Courier New"/>
          <w:color w:val="333333"/>
          <w:sz w:val="22"/>
          <w:szCs w:val="22"/>
        </w:rPr>
        <w:t>reverse</w:t>
      </w:r>
      <w:r w:rsidRPr="00BE39FC">
        <w:rPr>
          <w:rFonts w:ascii="Courier New" w:hAnsi="Courier New" w:cs="Courier New"/>
          <w:color w:val="666666"/>
          <w:sz w:val="22"/>
          <w:szCs w:val="22"/>
        </w:rPr>
        <w:t>=</w:t>
      </w:r>
      <w:r w:rsidRPr="00BE39FC">
        <w:rPr>
          <w:rFonts w:ascii="Courier New" w:hAnsi="Courier New" w:cs="Courier New"/>
          <w:b/>
          <w:bCs/>
          <w:color w:val="008000"/>
          <w:sz w:val="22"/>
          <w:szCs w:val="22"/>
        </w:rPr>
        <w:t>True</w:t>
      </w:r>
      <w:r w:rsidRPr="00BE39FC">
        <w:rPr>
          <w:rFonts w:ascii="Courier New" w:hAnsi="Courier New" w:cs="Courier New"/>
          <w:color w:val="333333"/>
          <w:sz w:val="22"/>
          <w:szCs w:val="22"/>
        </w:rPr>
        <w:t>,</w:t>
      </w:r>
    </w:p>
    <w:p w14:paraId="4B661E40"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D67B6">
        <w:rPr>
          <w:rFonts w:ascii="Courier New" w:hAnsi="Courier New" w:cs="Courier New"/>
          <w:color w:val="333333"/>
          <w:sz w:val="22"/>
          <w:szCs w:val="22"/>
        </w:rPr>
        <w:t xml:space="preserve">                              </w:t>
      </w:r>
      <w:r w:rsidRPr="00BE39FC">
        <w:rPr>
          <w:rFonts w:ascii="Courier New" w:hAnsi="Courier New" w:cs="Courier New"/>
          <w:color w:val="333333"/>
          <w:sz w:val="22"/>
          <w:szCs w:val="22"/>
        </w:rPr>
        <w:t>num_words</w:t>
      </w:r>
      <w:r w:rsidRPr="00BE39FC">
        <w:rPr>
          <w:rFonts w:ascii="Courier New" w:hAnsi="Courier New" w:cs="Courier New"/>
          <w:color w:val="666666"/>
          <w:sz w:val="22"/>
          <w:szCs w:val="22"/>
        </w:rPr>
        <w:t>=</w:t>
      </w:r>
      <w:r w:rsidRPr="00BE39FC">
        <w:rPr>
          <w:rFonts w:ascii="Courier New" w:hAnsi="Courier New" w:cs="Courier New"/>
          <w:color w:val="333333"/>
          <w:sz w:val="22"/>
          <w:szCs w:val="22"/>
        </w:rPr>
        <w:t>num_words)</w:t>
      </w:r>
    </w:p>
    <w:p w14:paraId="27A355AB" w14:textId="77777777" w:rsidR="001D3589" w:rsidRPr="00FD67B6"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401A417C" w14:textId="77777777" w:rsidR="001D3589" w:rsidRPr="00BE39FC" w:rsidRDefault="001D3589" w:rsidP="001D3589"/>
    <w:p w14:paraId="2C938214" w14:textId="00338C91" w:rsidR="001D3589" w:rsidRDefault="001D3589" w:rsidP="001D3589">
      <w:pPr>
        <w:pStyle w:val="Nidungvnbn"/>
      </w:pPr>
      <w:r w:rsidRPr="001D3589">
        <w:t>Tiếp theo là tokenizer cho tập dữ liệu đích. Trong phần này chuỗi token sẽ không bị đảo ngược và các số không sẽ được thêm vào phía sau.</w:t>
      </w:r>
    </w:p>
    <w:p w14:paraId="31F1F68F"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2A8C95C1" w14:textId="77777777" w:rsidR="001D3589" w:rsidRPr="003107F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tokenizer_dest</w:t>
      </w:r>
      <w:r w:rsidRPr="003107F9">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3107F9">
        <w:rPr>
          <w:rFonts w:ascii="Courier New" w:hAnsi="Courier New" w:cs="Courier New"/>
          <w:color w:val="333333"/>
          <w:sz w:val="22"/>
          <w:szCs w:val="22"/>
        </w:rPr>
        <w:t xml:space="preserve"> </w:t>
      </w:r>
      <w:r w:rsidRPr="00BE39FC">
        <w:rPr>
          <w:rFonts w:ascii="Courier New" w:hAnsi="Courier New" w:cs="Courier New"/>
          <w:color w:val="333333"/>
          <w:sz w:val="22"/>
          <w:szCs w:val="22"/>
        </w:rPr>
        <w:t>TokenizerWrap(texts</w:t>
      </w:r>
      <w:r w:rsidRPr="00BE39FC">
        <w:rPr>
          <w:rFonts w:ascii="Courier New" w:hAnsi="Courier New" w:cs="Courier New"/>
          <w:color w:val="666666"/>
          <w:sz w:val="22"/>
          <w:szCs w:val="22"/>
        </w:rPr>
        <w:t>=</w:t>
      </w:r>
      <w:r w:rsidRPr="00BE39FC">
        <w:rPr>
          <w:rFonts w:ascii="Courier New" w:hAnsi="Courier New" w:cs="Courier New"/>
          <w:color w:val="333333"/>
          <w:sz w:val="22"/>
          <w:szCs w:val="22"/>
        </w:rPr>
        <w:t>data_dest,</w:t>
      </w:r>
    </w:p>
    <w:p w14:paraId="6E59E3BA" w14:textId="77777777" w:rsidR="001D3589" w:rsidRPr="003107F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3107F9">
        <w:rPr>
          <w:rFonts w:ascii="Courier New" w:hAnsi="Courier New" w:cs="Courier New"/>
          <w:color w:val="333333"/>
          <w:sz w:val="22"/>
          <w:szCs w:val="22"/>
        </w:rPr>
        <w:t xml:space="preserve">                               </w:t>
      </w:r>
      <w:r w:rsidRPr="00BE39FC">
        <w:rPr>
          <w:rFonts w:ascii="Courier New" w:hAnsi="Courier New" w:cs="Courier New"/>
          <w:color w:val="333333"/>
          <w:sz w:val="22"/>
          <w:szCs w:val="22"/>
        </w:rPr>
        <w:t>padding</w:t>
      </w:r>
      <w:r w:rsidRPr="00BE39FC">
        <w:rPr>
          <w:rFonts w:ascii="Courier New" w:hAnsi="Courier New" w:cs="Courier New"/>
          <w:color w:val="666666"/>
          <w:sz w:val="22"/>
          <w:szCs w:val="22"/>
        </w:rPr>
        <w:t>=</w:t>
      </w:r>
      <w:r w:rsidRPr="00BE39FC">
        <w:rPr>
          <w:rFonts w:ascii="Courier New" w:hAnsi="Courier New" w:cs="Courier New"/>
          <w:color w:val="BA2121"/>
          <w:sz w:val="22"/>
          <w:szCs w:val="22"/>
        </w:rPr>
        <w:t>'post'</w:t>
      </w:r>
      <w:r w:rsidRPr="00BE39FC">
        <w:rPr>
          <w:rFonts w:ascii="Courier New" w:hAnsi="Courier New" w:cs="Courier New"/>
          <w:color w:val="333333"/>
          <w:sz w:val="22"/>
          <w:szCs w:val="22"/>
        </w:rPr>
        <w:t>,</w:t>
      </w:r>
    </w:p>
    <w:p w14:paraId="098255E1" w14:textId="77777777" w:rsidR="001D3589" w:rsidRPr="003107F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3107F9">
        <w:rPr>
          <w:rFonts w:ascii="Courier New" w:hAnsi="Courier New" w:cs="Courier New"/>
          <w:color w:val="333333"/>
          <w:sz w:val="22"/>
          <w:szCs w:val="22"/>
        </w:rPr>
        <w:t xml:space="preserve">                               </w:t>
      </w:r>
      <w:r w:rsidRPr="00BE39FC">
        <w:rPr>
          <w:rFonts w:ascii="Courier New" w:hAnsi="Courier New" w:cs="Courier New"/>
          <w:color w:val="333333"/>
          <w:sz w:val="22"/>
          <w:szCs w:val="22"/>
        </w:rPr>
        <w:t>reverse</w:t>
      </w:r>
      <w:r w:rsidRPr="00BE39FC">
        <w:rPr>
          <w:rFonts w:ascii="Courier New" w:hAnsi="Courier New" w:cs="Courier New"/>
          <w:color w:val="666666"/>
          <w:sz w:val="22"/>
          <w:szCs w:val="22"/>
        </w:rPr>
        <w:t>=</w:t>
      </w:r>
      <w:r w:rsidRPr="00BE39FC">
        <w:rPr>
          <w:rFonts w:ascii="Courier New" w:hAnsi="Courier New" w:cs="Courier New"/>
          <w:b/>
          <w:bCs/>
          <w:color w:val="008000"/>
          <w:sz w:val="22"/>
          <w:szCs w:val="22"/>
        </w:rPr>
        <w:t>False</w:t>
      </w:r>
      <w:r w:rsidRPr="00BE39FC">
        <w:rPr>
          <w:rFonts w:ascii="Courier New" w:hAnsi="Courier New" w:cs="Courier New"/>
          <w:color w:val="333333"/>
          <w:sz w:val="22"/>
          <w:szCs w:val="22"/>
        </w:rPr>
        <w:t>,</w:t>
      </w:r>
    </w:p>
    <w:p w14:paraId="68253D3A"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3107F9">
        <w:rPr>
          <w:rFonts w:ascii="Courier New" w:hAnsi="Courier New" w:cs="Courier New"/>
          <w:color w:val="333333"/>
        </w:rPr>
        <w:t xml:space="preserve">                               </w:t>
      </w:r>
      <w:r w:rsidRPr="00BE39FC">
        <w:rPr>
          <w:rFonts w:ascii="Courier New" w:hAnsi="Courier New" w:cs="Courier New"/>
          <w:color w:val="333333"/>
          <w:sz w:val="22"/>
          <w:szCs w:val="22"/>
        </w:rPr>
        <w:t>num_words</w:t>
      </w:r>
      <w:r w:rsidRPr="00BE39FC">
        <w:rPr>
          <w:rFonts w:ascii="Courier New" w:hAnsi="Courier New" w:cs="Courier New"/>
          <w:color w:val="666666"/>
          <w:sz w:val="22"/>
          <w:szCs w:val="22"/>
        </w:rPr>
        <w:t>=</w:t>
      </w:r>
      <w:r w:rsidRPr="00BE39FC">
        <w:rPr>
          <w:rFonts w:ascii="Courier New" w:hAnsi="Courier New" w:cs="Courier New"/>
          <w:color w:val="333333"/>
          <w:sz w:val="22"/>
          <w:szCs w:val="22"/>
        </w:rPr>
        <w:t>num_words)</w:t>
      </w:r>
    </w:p>
    <w:p w14:paraId="77AAC584" w14:textId="77777777" w:rsidR="001D3589" w:rsidRPr="003107F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5CFAF61" w14:textId="77777777" w:rsidR="001D3589" w:rsidRDefault="001D3589">
      <w:pPr>
        <w:spacing w:after="200" w:line="276" w:lineRule="auto"/>
        <w:rPr>
          <w:b/>
          <w:sz w:val="28"/>
          <w:szCs w:val="28"/>
        </w:rPr>
      </w:pPr>
      <w:r>
        <w:br w:type="page"/>
      </w:r>
    </w:p>
    <w:p w14:paraId="6D6844EC" w14:textId="0F128D9E" w:rsidR="001D3589" w:rsidRDefault="001D3589" w:rsidP="00BE3352">
      <w:pPr>
        <w:pStyle w:val="Tiumccp1"/>
        <w:outlineLvl w:val="1"/>
      </w:pPr>
      <w:bookmarkStart w:id="17" w:name="_Toc515617645"/>
      <w:r>
        <w:lastRenderedPageBreak/>
        <w:t>2.4 Tạo RNN</w:t>
      </w:r>
      <w:bookmarkEnd w:id="17"/>
    </w:p>
    <w:p w14:paraId="54290832" w14:textId="3206FC7B" w:rsidR="001D3589" w:rsidRDefault="001D3589" w:rsidP="00BE3352">
      <w:pPr>
        <w:pStyle w:val="Tiumccp2"/>
        <w:outlineLvl w:val="2"/>
      </w:pPr>
      <w:bookmarkStart w:id="18" w:name="_Toc515617646"/>
      <w:r>
        <w:t>2.4.1 Tạo phần mã hóa</w:t>
      </w:r>
      <w:bookmarkEnd w:id="18"/>
    </w:p>
    <w:p w14:paraId="452C46BF" w14:textId="77777777" w:rsidR="001D3589" w:rsidRDefault="001D3589" w:rsidP="001D3589">
      <w:pPr>
        <w:pStyle w:val="Nidungvnbn"/>
      </w:pPr>
      <w:r>
        <w:t>Thành phần đầu tiên trong một RNN chính là phần mã hóa. Chúng ta sẽ dùng các API có sẵn của Keras cho việc này. Đầu tiên ta sẽ tạo cho mỗi tầng một đối tượng riêng biệt và rồi kết chúng lại với nhau sau.</w:t>
      </w:r>
    </w:p>
    <w:p w14:paraId="4EA2EC65" w14:textId="77777777" w:rsidR="001D3589" w:rsidRDefault="001D3589" w:rsidP="001D3589">
      <w:pPr>
        <w:pStyle w:val="Nidungvnbn"/>
      </w:pPr>
      <w:r>
        <w:t xml:space="preserve">Sau đây sẽ là input cho phần mã hóa. Nhận vào các </w:t>
      </w:r>
      <w:r>
        <w:rPr>
          <w:sz w:val="21"/>
          <w:szCs w:val="21"/>
          <w:shd w:val="clear" w:color="auto" w:fill="FFFFFF"/>
        </w:rPr>
        <w:t xml:space="preserve">mẫu ví dụ đã được </w:t>
      </w:r>
      <w:r>
        <w:t>tokenizer. None thể hiện mỗi mẫu ví dụ có thể có độ dài tùy biến.</w:t>
      </w:r>
    </w:p>
    <w:p w14:paraId="5B53C4D1"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37B275DF"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BE39FC">
        <w:rPr>
          <w:rFonts w:ascii="Courier New" w:hAnsi="Courier New" w:cs="Courier New"/>
          <w:color w:val="333333"/>
        </w:rPr>
        <w:t>encoder_input</w:t>
      </w:r>
      <w:r w:rsidRPr="00F50659">
        <w:rPr>
          <w:rFonts w:ascii="Courier New" w:hAnsi="Courier New" w:cs="Courier New"/>
          <w:color w:val="333333"/>
        </w:rPr>
        <w:t xml:space="preserve"> </w:t>
      </w:r>
      <w:r w:rsidRPr="00BE39FC">
        <w:rPr>
          <w:rFonts w:ascii="Courier New" w:hAnsi="Courier New" w:cs="Courier New"/>
          <w:color w:val="666666"/>
        </w:rPr>
        <w:t>=</w:t>
      </w:r>
      <w:r w:rsidRPr="00F50659">
        <w:rPr>
          <w:rFonts w:ascii="Courier New" w:hAnsi="Courier New" w:cs="Courier New"/>
          <w:color w:val="333333"/>
        </w:rPr>
        <w:t xml:space="preserve"> </w:t>
      </w:r>
      <w:r w:rsidRPr="00BE39FC">
        <w:rPr>
          <w:rFonts w:ascii="Courier New" w:hAnsi="Courier New" w:cs="Courier New"/>
          <w:color w:val="333333"/>
        </w:rPr>
        <w:t>Input(shape</w:t>
      </w:r>
      <w:r w:rsidRPr="00BE39FC">
        <w:rPr>
          <w:rFonts w:ascii="Courier New" w:hAnsi="Courier New" w:cs="Courier New"/>
          <w:color w:val="666666"/>
        </w:rPr>
        <w:t>=</w:t>
      </w:r>
      <w:r w:rsidRPr="00BE39FC">
        <w:rPr>
          <w:rFonts w:ascii="Courier New" w:hAnsi="Courier New" w:cs="Courier New"/>
          <w:color w:val="333333"/>
        </w:rPr>
        <w:t>(</w:t>
      </w:r>
      <w:r w:rsidRPr="00BE39FC">
        <w:rPr>
          <w:rFonts w:ascii="Courier New" w:hAnsi="Courier New" w:cs="Courier New"/>
          <w:b/>
          <w:bCs/>
          <w:color w:val="008000"/>
        </w:rPr>
        <w:t>None</w:t>
      </w:r>
      <w:r w:rsidRPr="00BE39FC">
        <w:rPr>
          <w:rFonts w:ascii="Courier New" w:hAnsi="Courier New" w:cs="Courier New"/>
          <w:color w:val="333333"/>
        </w:rPr>
        <w:t>,</w:t>
      </w:r>
      <w:r w:rsidRPr="00F50659">
        <w:rPr>
          <w:rFonts w:ascii="Courier New" w:hAnsi="Courier New" w:cs="Courier New"/>
          <w:color w:val="333333"/>
        </w:rPr>
        <w:t xml:space="preserve"> </w:t>
      </w:r>
      <w:r w:rsidRPr="00BE39FC">
        <w:rPr>
          <w:rFonts w:ascii="Courier New" w:hAnsi="Courier New" w:cs="Courier New"/>
          <w:color w:val="333333"/>
        </w:rPr>
        <w:t>),</w:t>
      </w:r>
      <w:r w:rsidRPr="00F50659">
        <w:rPr>
          <w:rFonts w:ascii="Courier New" w:hAnsi="Courier New" w:cs="Courier New"/>
          <w:color w:val="333333"/>
        </w:rPr>
        <w:t xml:space="preserve"> </w:t>
      </w:r>
      <w:r w:rsidRPr="00BE39FC">
        <w:rPr>
          <w:rFonts w:ascii="Courier New" w:hAnsi="Courier New" w:cs="Courier New"/>
          <w:color w:val="333333"/>
        </w:rPr>
        <w:t>name</w:t>
      </w:r>
      <w:r w:rsidRPr="00BE39FC">
        <w:rPr>
          <w:rFonts w:ascii="Courier New" w:hAnsi="Courier New" w:cs="Courier New"/>
          <w:color w:val="666666"/>
        </w:rPr>
        <w:t>=</w:t>
      </w:r>
      <w:r w:rsidRPr="00BE39FC">
        <w:rPr>
          <w:rFonts w:ascii="Courier New" w:hAnsi="Courier New" w:cs="Courier New"/>
          <w:color w:val="BA2121"/>
        </w:rPr>
        <w:t>'encoder_input'</w:t>
      </w:r>
      <w:r w:rsidRPr="00BE39FC">
        <w:rPr>
          <w:rFonts w:ascii="Courier New" w:hAnsi="Courier New" w:cs="Courier New"/>
          <w:color w:val="333333"/>
        </w:rPr>
        <w:t>)</w:t>
      </w:r>
    </w:p>
    <w:p w14:paraId="5460ADB9" w14:textId="77777777" w:rsidR="001D3589" w:rsidRPr="00F5065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1BF57783" w14:textId="77777777" w:rsidR="001D3589" w:rsidRPr="001D3589" w:rsidRDefault="001D3589" w:rsidP="001D3589">
      <w:pPr>
        <w:pStyle w:val="Nidungvnbn"/>
      </w:pPr>
      <w:r w:rsidRPr="001D3589">
        <w:t>Tiếp theo là embedding-layer</w:t>
      </w:r>
    </w:p>
    <w:p w14:paraId="32F6A63F"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3B548791"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embedding_size = 128</w:t>
      </w:r>
    </w:p>
    <w:p w14:paraId="34E1A6DC" w14:textId="77777777" w:rsidR="001D3589" w:rsidRPr="00F5065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encoder_embedding</w:t>
      </w:r>
      <w:r w:rsidRPr="00F50659">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F50659">
        <w:rPr>
          <w:rFonts w:ascii="Courier New" w:hAnsi="Courier New" w:cs="Courier New"/>
          <w:color w:val="333333"/>
          <w:sz w:val="22"/>
          <w:szCs w:val="22"/>
        </w:rPr>
        <w:t xml:space="preserve"> </w:t>
      </w:r>
      <w:r w:rsidRPr="00BE39FC">
        <w:rPr>
          <w:rFonts w:ascii="Courier New" w:hAnsi="Courier New" w:cs="Courier New"/>
          <w:color w:val="333333"/>
          <w:sz w:val="22"/>
          <w:szCs w:val="22"/>
        </w:rPr>
        <w:t>Embedding(input_dim</w:t>
      </w:r>
      <w:r w:rsidRPr="00BE39FC">
        <w:rPr>
          <w:rFonts w:ascii="Courier New" w:hAnsi="Courier New" w:cs="Courier New"/>
          <w:color w:val="666666"/>
          <w:sz w:val="22"/>
          <w:szCs w:val="22"/>
        </w:rPr>
        <w:t>=</w:t>
      </w:r>
      <w:r w:rsidRPr="00BE39FC">
        <w:rPr>
          <w:rFonts w:ascii="Courier New" w:hAnsi="Courier New" w:cs="Courier New"/>
          <w:color w:val="333333"/>
          <w:sz w:val="22"/>
          <w:szCs w:val="22"/>
        </w:rPr>
        <w:t>num_words,</w:t>
      </w:r>
    </w:p>
    <w:p w14:paraId="4FCB0FF3" w14:textId="77777777" w:rsidR="001D3589" w:rsidRPr="00F5065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50659">
        <w:rPr>
          <w:rFonts w:ascii="Courier New" w:hAnsi="Courier New" w:cs="Courier New"/>
          <w:color w:val="333333"/>
          <w:sz w:val="22"/>
          <w:szCs w:val="22"/>
        </w:rPr>
        <w:t xml:space="preserve">                              </w:t>
      </w:r>
      <w:r w:rsidRPr="00BE39FC">
        <w:rPr>
          <w:rFonts w:ascii="Courier New" w:hAnsi="Courier New" w:cs="Courier New"/>
          <w:color w:val="333333"/>
          <w:sz w:val="22"/>
          <w:szCs w:val="22"/>
        </w:rPr>
        <w:t>output_dim</w:t>
      </w:r>
      <w:r w:rsidRPr="00BE39FC">
        <w:rPr>
          <w:rFonts w:ascii="Courier New" w:hAnsi="Courier New" w:cs="Courier New"/>
          <w:color w:val="666666"/>
          <w:sz w:val="22"/>
          <w:szCs w:val="22"/>
        </w:rPr>
        <w:t>=</w:t>
      </w:r>
      <w:r w:rsidRPr="00BE39FC">
        <w:rPr>
          <w:rFonts w:ascii="Courier New" w:hAnsi="Courier New" w:cs="Courier New"/>
          <w:color w:val="333333"/>
          <w:sz w:val="22"/>
          <w:szCs w:val="22"/>
        </w:rPr>
        <w:t>embedding_size,</w:t>
      </w:r>
    </w:p>
    <w:p w14:paraId="3C2FC8CD"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50659">
        <w:rPr>
          <w:rFonts w:ascii="Courier New" w:hAnsi="Courier New" w:cs="Courier New"/>
          <w:color w:val="333333"/>
          <w:sz w:val="22"/>
          <w:szCs w:val="22"/>
        </w:rPr>
        <w:t xml:space="preserve">                              </w:t>
      </w:r>
      <w:r w:rsidRPr="00BE39FC">
        <w:rPr>
          <w:rFonts w:ascii="Courier New" w:hAnsi="Courier New" w:cs="Courier New"/>
          <w:color w:val="333333"/>
          <w:sz w:val="22"/>
          <w:szCs w:val="22"/>
        </w:rPr>
        <w:t>name</w:t>
      </w:r>
      <w:r w:rsidRPr="00BE39FC">
        <w:rPr>
          <w:rFonts w:ascii="Courier New" w:hAnsi="Courier New" w:cs="Courier New"/>
          <w:color w:val="666666"/>
          <w:sz w:val="22"/>
          <w:szCs w:val="22"/>
        </w:rPr>
        <w:t>=</w:t>
      </w:r>
      <w:r w:rsidRPr="00BE39FC">
        <w:rPr>
          <w:rFonts w:ascii="Courier New" w:hAnsi="Courier New" w:cs="Courier New"/>
          <w:color w:val="BA2121"/>
          <w:sz w:val="22"/>
          <w:szCs w:val="22"/>
        </w:rPr>
        <w:t>'encoder_embedding'</w:t>
      </w:r>
      <w:r w:rsidRPr="00BE39FC">
        <w:rPr>
          <w:rFonts w:ascii="Courier New" w:hAnsi="Courier New" w:cs="Courier New"/>
          <w:color w:val="333333"/>
          <w:sz w:val="22"/>
          <w:szCs w:val="22"/>
        </w:rPr>
        <w:t>)</w:t>
      </w:r>
    </w:p>
    <w:p w14:paraId="10372D0D"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2FC817A0" w14:textId="77777777" w:rsidR="001D3589" w:rsidRDefault="001D3589" w:rsidP="001D3589">
      <w:pPr>
        <w:pStyle w:val="Nidungvnbn"/>
      </w:pPr>
      <w:r>
        <w:t>Tiếp theo ta sẽ tạo ra 3 tầng GRU (</w:t>
      </w:r>
      <w:r>
        <w:rPr>
          <w:rFonts w:ascii="Helvetica" w:hAnsi="Helvetica" w:cs="Helvetica"/>
          <w:color w:val="000000"/>
          <w:sz w:val="21"/>
          <w:szCs w:val="21"/>
          <w:shd w:val="clear" w:color="auto" w:fill="FFFFFF"/>
        </w:rPr>
        <w:t>Gated Recurrent Units</w:t>
      </w:r>
      <w:r>
        <w:t xml:space="preserve">). Các tầng này sẽ ánh xạ từ </w:t>
      </w:r>
      <w:r w:rsidRPr="00BE39FC">
        <w:t>embedding-vectors</w:t>
      </w:r>
      <w:r>
        <w:t xml:space="preserve"> thành một vector duy nhất mô tả ý nghĩa của mẫu ví dụ input.</w:t>
      </w:r>
    </w:p>
    <w:p w14:paraId="2A3F2F0A" w14:textId="77777777" w:rsidR="001D3589" w:rsidRDefault="001D3589" w:rsidP="001D3589">
      <w:pPr>
        <w:pStyle w:val="HTMLPreformatted"/>
        <w:shd w:val="clear" w:color="auto" w:fill="F7F7F7"/>
        <w:wordWrap w:val="0"/>
        <w:rPr>
          <w:rStyle w:val="n"/>
          <w:color w:val="333333"/>
          <w:sz w:val="21"/>
          <w:szCs w:val="21"/>
        </w:rPr>
      </w:pPr>
    </w:p>
    <w:p w14:paraId="54FC6B46"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state_size</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mi"/>
          <w:color w:val="666666"/>
          <w:sz w:val="22"/>
          <w:szCs w:val="22"/>
        </w:rPr>
        <w:t>512</w:t>
      </w:r>
    </w:p>
    <w:p w14:paraId="72AC31B2" w14:textId="77777777" w:rsidR="001D3589" w:rsidRPr="00BE39FC" w:rsidRDefault="001D3589" w:rsidP="001D3589">
      <w:pPr>
        <w:pStyle w:val="HTMLPreformatted"/>
        <w:shd w:val="clear" w:color="auto" w:fill="F7F7F7"/>
        <w:wordWrap w:val="0"/>
        <w:rPr>
          <w:rStyle w:val="n"/>
          <w:color w:val="333333"/>
          <w:sz w:val="22"/>
          <w:szCs w:val="22"/>
        </w:rPr>
      </w:pPr>
    </w:p>
    <w:p w14:paraId="52FB6EA0"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encoder_gru1</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GRU</w:t>
      </w:r>
      <w:r w:rsidRPr="00BE39FC">
        <w:rPr>
          <w:rStyle w:val="p"/>
          <w:color w:val="333333"/>
          <w:sz w:val="22"/>
          <w:szCs w:val="22"/>
        </w:rPr>
        <w:t>(</w:t>
      </w:r>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'encoder_gru1'</w:t>
      </w:r>
      <w:r w:rsidRPr="00BE39FC">
        <w:rPr>
          <w:rStyle w:val="p"/>
          <w:color w:val="333333"/>
          <w:sz w:val="22"/>
          <w:szCs w:val="22"/>
        </w:rPr>
        <w:t>,</w:t>
      </w:r>
    </w:p>
    <w:p w14:paraId="12CFDECC"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4BA2F673"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encoder_gru2</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GRU</w:t>
      </w:r>
      <w:r w:rsidRPr="00BE39FC">
        <w:rPr>
          <w:rStyle w:val="p"/>
          <w:color w:val="333333"/>
          <w:sz w:val="22"/>
          <w:szCs w:val="22"/>
        </w:rPr>
        <w:t>(</w:t>
      </w:r>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'encoder_gru2'</w:t>
      </w:r>
      <w:r w:rsidRPr="00BE39FC">
        <w:rPr>
          <w:rStyle w:val="p"/>
          <w:color w:val="333333"/>
          <w:sz w:val="22"/>
          <w:szCs w:val="22"/>
        </w:rPr>
        <w:t>,</w:t>
      </w:r>
    </w:p>
    <w:p w14:paraId="45D57869"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29793DCC"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encoder_gru3</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GRU</w:t>
      </w:r>
      <w:r w:rsidRPr="00BE39FC">
        <w:rPr>
          <w:rStyle w:val="p"/>
          <w:color w:val="333333"/>
          <w:sz w:val="22"/>
          <w:szCs w:val="22"/>
        </w:rPr>
        <w:t>(</w:t>
      </w:r>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'encoder_gru3'</w:t>
      </w:r>
      <w:r w:rsidRPr="00BE39FC">
        <w:rPr>
          <w:rStyle w:val="p"/>
          <w:color w:val="333333"/>
          <w:sz w:val="22"/>
          <w:szCs w:val="22"/>
        </w:rPr>
        <w:t>,</w:t>
      </w:r>
    </w:p>
    <w:p w14:paraId="2B4472EF" w14:textId="77777777" w:rsidR="001D3589"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False</w:t>
      </w:r>
      <w:r w:rsidRPr="00BE39FC">
        <w:rPr>
          <w:rStyle w:val="p"/>
          <w:color w:val="333333"/>
          <w:sz w:val="22"/>
          <w:szCs w:val="22"/>
        </w:rPr>
        <w:t>)</w:t>
      </w:r>
    </w:p>
    <w:p w14:paraId="7BF9FAA9" w14:textId="77777777" w:rsidR="001D3589" w:rsidRPr="00BE39FC" w:rsidRDefault="001D3589" w:rsidP="001D3589">
      <w:pPr>
        <w:pStyle w:val="HTMLPreformatted"/>
        <w:shd w:val="clear" w:color="auto" w:fill="F7F7F7"/>
        <w:wordWrap w:val="0"/>
        <w:rPr>
          <w:color w:val="333333"/>
          <w:sz w:val="22"/>
          <w:szCs w:val="22"/>
        </w:rPr>
      </w:pPr>
    </w:p>
    <w:p w14:paraId="11D4C05E" w14:textId="1B87F2EF" w:rsidR="001D3589" w:rsidRDefault="001D3589" w:rsidP="001D3589">
      <w:pPr>
        <w:pStyle w:val="Nidungvnbn"/>
      </w:pPr>
      <w:r>
        <w:t>Ta sẽ sử dụng một hàm để kết nối các tầng GRU và embedding lại với nhau.</w:t>
      </w:r>
    </w:p>
    <w:p w14:paraId="29E49C6F" w14:textId="77777777" w:rsidR="001D3589" w:rsidRDefault="001D3589" w:rsidP="001D3589">
      <w:pPr>
        <w:pStyle w:val="HTMLPreformatted"/>
        <w:shd w:val="clear" w:color="auto" w:fill="F7F7F7"/>
        <w:wordWrap w:val="0"/>
        <w:rPr>
          <w:rStyle w:val="k"/>
          <w:b/>
          <w:bCs/>
          <w:color w:val="008000"/>
          <w:sz w:val="24"/>
          <w:szCs w:val="24"/>
        </w:rPr>
      </w:pPr>
    </w:p>
    <w:p w14:paraId="42521056" w14:textId="77777777" w:rsidR="001D3589" w:rsidRPr="00BE39FC" w:rsidRDefault="001D3589" w:rsidP="001D3589">
      <w:pPr>
        <w:pStyle w:val="HTMLPreformatted"/>
        <w:shd w:val="clear" w:color="auto" w:fill="F7F7F7"/>
        <w:wordWrap w:val="0"/>
        <w:rPr>
          <w:color w:val="333333"/>
          <w:sz w:val="22"/>
          <w:szCs w:val="22"/>
        </w:rPr>
      </w:pPr>
      <w:r w:rsidRPr="00BE39FC">
        <w:rPr>
          <w:rStyle w:val="k"/>
          <w:b/>
          <w:bCs/>
          <w:color w:val="008000"/>
          <w:sz w:val="22"/>
          <w:szCs w:val="22"/>
        </w:rPr>
        <w:t>def</w:t>
      </w:r>
      <w:r w:rsidRPr="00BE39FC">
        <w:rPr>
          <w:color w:val="333333"/>
          <w:sz w:val="22"/>
          <w:szCs w:val="22"/>
        </w:rPr>
        <w:t xml:space="preserve"> </w:t>
      </w:r>
      <w:r w:rsidRPr="00BE39FC">
        <w:rPr>
          <w:rStyle w:val="nf"/>
          <w:color w:val="0000FF"/>
          <w:sz w:val="22"/>
          <w:szCs w:val="22"/>
        </w:rPr>
        <w:t>connect_encoder</w:t>
      </w:r>
      <w:r w:rsidRPr="00BE39FC">
        <w:rPr>
          <w:rStyle w:val="p"/>
          <w:color w:val="333333"/>
          <w:sz w:val="22"/>
          <w:szCs w:val="22"/>
        </w:rPr>
        <w:t>():</w:t>
      </w:r>
    </w:p>
    <w:p w14:paraId="61498E0E" w14:textId="77777777" w:rsidR="001D3589" w:rsidRPr="00BE39FC" w:rsidRDefault="001D3589" w:rsidP="001D3589">
      <w:pPr>
        <w:pStyle w:val="HTMLPreformatted"/>
        <w:shd w:val="clear" w:color="auto" w:fill="F7F7F7"/>
        <w:wordWrap w:val="0"/>
        <w:rPr>
          <w:i/>
          <w:iCs/>
          <w:color w:val="408080"/>
          <w:sz w:val="22"/>
          <w:szCs w:val="22"/>
        </w:rPr>
      </w:pPr>
      <w:r w:rsidRPr="00BE39FC">
        <w:rPr>
          <w:color w:val="333333"/>
          <w:sz w:val="22"/>
          <w:szCs w:val="22"/>
        </w:rPr>
        <w:t xml:space="preserve">    </w:t>
      </w:r>
      <w:r w:rsidRPr="00BE39FC">
        <w:rPr>
          <w:rStyle w:val="c1"/>
          <w:i/>
          <w:iCs/>
          <w:color w:val="408080"/>
          <w:sz w:val="22"/>
          <w:szCs w:val="22"/>
        </w:rPr>
        <w:t># Bắt đầu network với tầng nhận input.</w:t>
      </w:r>
    </w:p>
    <w:p w14:paraId="5DDB8E9E"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encoder_input</w:t>
      </w:r>
    </w:p>
    <w:p w14:paraId="4AFB33F1" w14:textId="77777777" w:rsidR="001D3589" w:rsidRPr="00BE39FC" w:rsidRDefault="001D3589" w:rsidP="001D3589">
      <w:pPr>
        <w:pStyle w:val="HTMLPreformatted"/>
        <w:shd w:val="clear" w:color="auto" w:fill="F7F7F7"/>
        <w:wordWrap w:val="0"/>
        <w:rPr>
          <w:color w:val="333333"/>
          <w:sz w:val="22"/>
          <w:szCs w:val="22"/>
        </w:rPr>
      </w:pPr>
    </w:p>
    <w:p w14:paraId="220477A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Kết nối embedding-layer.</w:t>
      </w:r>
    </w:p>
    <w:p w14:paraId="206EDFA4"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encoder_embedding</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5886633B" w14:textId="77777777" w:rsidR="001D3589" w:rsidRPr="00BE39FC" w:rsidRDefault="001D3589" w:rsidP="001D3589">
      <w:pPr>
        <w:pStyle w:val="HTMLPreformatted"/>
        <w:shd w:val="clear" w:color="auto" w:fill="F7F7F7"/>
        <w:wordWrap w:val="0"/>
        <w:rPr>
          <w:color w:val="333333"/>
          <w:sz w:val="22"/>
          <w:szCs w:val="22"/>
        </w:rPr>
      </w:pPr>
    </w:p>
    <w:p w14:paraId="3699A14E"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Kết nối tất cả các tầng GRU-layers</w:t>
      </w:r>
    </w:p>
    <w:p w14:paraId="3ECE0321"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lastRenderedPageBreak/>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encoder_gru1</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005AE202"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encoder_gru2</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399D121C"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encoder_gru3</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59CC9C88" w14:textId="77777777" w:rsidR="001D3589" w:rsidRPr="00BE39FC" w:rsidRDefault="001D3589" w:rsidP="001D3589">
      <w:pPr>
        <w:pStyle w:val="HTMLPreformatted"/>
        <w:shd w:val="clear" w:color="auto" w:fill="F7F7F7"/>
        <w:wordWrap w:val="0"/>
        <w:rPr>
          <w:color w:val="333333"/>
          <w:sz w:val="22"/>
          <w:szCs w:val="22"/>
        </w:rPr>
      </w:pPr>
    </w:p>
    <w:p w14:paraId="199DE5E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Đây sẽ là output của phần mã hóa.</w:t>
      </w:r>
    </w:p>
    <w:p w14:paraId="59896FE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encoder_output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net</w:t>
      </w:r>
    </w:p>
    <w:p w14:paraId="08962E4F"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
    <w:p w14:paraId="047B542F" w14:textId="77777777" w:rsidR="001D3589" w:rsidRPr="00BE39FC" w:rsidRDefault="001D3589" w:rsidP="001D3589">
      <w:pPr>
        <w:pStyle w:val="HTMLPreformatted"/>
        <w:shd w:val="clear" w:color="auto" w:fill="F7F7F7"/>
        <w:wordWrap w:val="0"/>
        <w:rPr>
          <w:rStyle w:val="n"/>
          <w:color w:val="333333"/>
          <w:sz w:val="22"/>
          <w:szCs w:val="22"/>
        </w:rPr>
      </w:pPr>
      <w:r w:rsidRPr="00BE39FC">
        <w:rPr>
          <w:color w:val="333333"/>
          <w:sz w:val="22"/>
          <w:szCs w:val="22"/>
        </w:rPr>
        <w:t xml:space="preserve">    </w:t>
      </w:r>
      <w:r w:rsidRPr="00BE39FC">
        <w:rPr>
          <w:rStyle w:val="k"/>
          <w:b/>
          <w:bCs/>
          <w:color w:val="008000"/>
          <w:sz w:val="22"/>
          <w:szCs w:val="22"/>
        </w:rPr>
        <w:t>return</w:t>
      </w:r>
      <w:r w:rsidRPr="00BE39FC">
        <w:rPr>
          <w:color w:val="333333"/>
          <w:sz w:val="22"/>
          <w:szCs w:val="22"/>
        </w:rPr>
        <w:t xml:space="preserve"> </w:t>
      </w:r>
      <w:r w:rsidRPr="00BE39FC">
        <w:rPr>
          <w:rStyle w:val="n"/>
          <w:color w:val="333333"/>
          <w:sz w:val="22"/>
          <w:szCs w:val="22"/>
        </w:rPr>
        <w:t>encoder_output</w:t>
      </w:r>
    </w:p>
    <w:p w14:paraId="0A594D7E" w14:textId="77777777" w:rsidR="001D3589" w:rsidRDefault="001D3589" w:rsidP="001D3589">
      <w:pPr>
        <w:pStyle w:val="HTMLPreformatted"/>
        <w:shd w:val="clear" w:color="auto" w:fill="F7F7F7"/>
        <w:wordWrap w:val="0"/>
        <w:rPr>
          <w:color w:val="333333"/>
          <w:sz w:val="21"/>
          <w:szCs w:val="21"/>
        </w:rPr>
      </w:pPr>
    </w:p>
    <w:p w14:paraId="1EFE9A04" w14:textId="77777777" w:rsidR="001D3589" w:rsidRDefault="001D3589" w:rsidP="001D3589">
      <w:pPr>
        <w:pStyle w:val="Nidungvnbn"/>
      </w:pPr>
      <w:r>
        <w:t>Và rồi giờ ta kết nối tất cả lại với nhau.</w:t>
      </w:r>
    </w:p>
    <w:p w14:paraId="28674A9F" w14:textId="77777777" w:rsidR="001D3589" w:rsidRDefault="001D3589" w:rsidP="001D3589">
      <w:pPr>
        <w:pStyle w:val="HTMLPreformatted"/>
        <w:shd w:val="clear" w:color="auto" w:fill="F7F7F7"/>
        <w:wordWrap w:val="0"/>
        <w:rPr>
          <w:rStyle w:val="n"/>
          <w:color w:val="333333"/>
          <w:sz w:val="21"/>
          <w:szCs w:val="21"/>
        </w:rPr>
      </w:pPr>
    </w:p>
    <w:p w14:paraId="1DA66DF6" w14:textId="77777777" w:rsidR="001D3589" w:rsidRPr="00BE39FC" w:rsidRDefault="001D3589" w:rsidP="001D3589">
      <w:pPr>
        <w:pStyle w:val="HTMLPreformatted"/>
        <w:shd w:val="clear" w:color="auto" w:fill="F7F7F7"/>
        <w:wordWrap w:val="0"/>
        <w:rPr>
          <w:rStyle w:val="p"/>
          <w:color w:val="333333"/>
          <w:sz w:val="22"/>
          <w:szCs w:val="22"/>
        </w:rPr>
      </w:pPr>
      <w:r w:rsidRPr="00BE39FC">
        <w:rPr>
          <w:rStyle w:val="n"/>
          <w:color w:val="333333"/>
          <w:sz w:val="22"/>
          <w:szCs w:val="22"/>
        </w:rPr>
        <w:t>encoder_output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connect_encoder</w:t>
      </w:r>
      <w:r w:rsidRPr="00BE39FC">
        <w:rPr>
          <w:rStyle w:val="p"/>
          <w:color w:val="333333"/>
          <w:sz w:val="22"/>
          <w:szCs w:val="22"/>
        </w:rPr>
        <w:t>()</w:t>
      </w:r>
    </w:p>
    <w:p w14:paraId="14D532B0" w14:textId="77777777" w:rsidR="001D3589" w:rsidRDefault="001D3589" w:rsidP="001D3589">
      <w:pPr>
        <w:pStyle w:val="HTMLPreformatted"/>
        <w:shd w:val="clear" w:color="auto" w:fill="F7F7F7"/>
        <w:wordWrap w:val="0"/>
        <w:rPr>
          <w:color w:val="333333"/>
          <w:sz w:val="21"/>
          <w:szCs w:val="21"/>
        </w:rPr>
      </w:pPr>
    </w:p>
    <w:p w14:paraId="520645E1" w14:textId="77777777" w:rsidR="001D3589" w:rsidRDefault="001D3589" w:rsidP="001D3589">
      <w:pPr>
        <w:pStyle w:val="Nidungvnbn"/>
      </w:pPr>
    </w:p>
    <w:p w14:paraId="55B3AE91" w14:textId="39A0272B" w:rsidR="001D3589" w:rsidRPr="00BE39FC" w:rsidRDefault="001D3589" w:rsidP="00BE3352">
      <w:pPr>
        <w:pStyle w:val="Tiumccp2"/>
        <w:outlineLvl w:val="2"/>
      </w:pPr>
      <w:bookmarkStart w:id="19" w:name="_Toc515617647"/>
      <w:r>
        <w:t>2.4.2  Tạo phần giải mã</w:t>
      </w:r>
      <w:bookmarkEnd w:id="19"/>
    </w:p>
    <w:p w14:paraId="693CC4BE" w14:textId="77777777" w:rsidR="001D3589" w:rsidRDefault="001D3589" w:rsidP="001D3589">
      <w:pPr>
        <w:pStyle w:val="Nidungvnbn"/>
      </w:pPr>
      <w:r>
        <w:t>Phần giải mã sẽ có 2 input. Thứ nhất là vector kết quả của phần mã hóa</w:t>
      </w:r>
    </w:p>
    <w:p w14:paraId="5B54A595" w14:textId="77777777" w:rsidR="001D3589" w:rsidRPr="00BE39FC" w:rsidRDefault="001D3589" w:rsidP="001D3589">
      <w:pPr>
        <w:pStyle w:val="HTMLPreformatted"/>
        <w:shd w:val="clear" w:color="auto" w:fill="F7F7F7"/>
        <w:wordWrap w:val="0"/>
        <w:rPr>
          <w:rStyle w:val="n"/>
          <w:color w:val="333333"/>
          <w:sz w:val="22"/>
          <w:szCs w:val="22"/>
        </w:rPr>
      </w:pPr>
    </w:p>
    <w:p w14:paraId="596128EF"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decoder_initial_state</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Input</w:t>
      </w:r>
      <w:r w:rsidRPr="00BE39FC">
        <w:rPr>
          <w:rStyle w:val="p"/>
          <w:color w:val="333333"/>
          <w:sz w:val="22"/>
          <w:szCs w:val="22"/>
        </w:rPr>
        <w:t>(</w:t>
      </w:r>
      <w:r w:rsidRPr="00BE39FC">
        <w:rPr>
          <w:rStyle w:val="n"/>
          <w:color w:val="333333"/>
          <w:sz w:val="22"/>
          <w:szCs w:val="22"/>
        </w:rPr>
        <w:t>shape</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state_size</w:t>
      </w:r>
      <w:r w:rsidRPr="00BE39FC">
        <w:rPr>
          <w:rStyle w:val="p"/>
          <w:color w:val="333333"/>
          <w:sz w:val="22"/>
          <w:szCs w:val="22"/>
        </w:rPr>
        <w:t>,),</w:t>
      </w:r>
    </w:p>
    <w:p w14:paraId="7F6C3090"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'decoder_initial_state'</w:t>
      </w:r>
      <w:r w:rsidRPr="00BE39FC">
        <w:rPr>
          <w:rStyle w:val="p"/>
          <w:color w:val="333333"/>
          <w:sz w:val="22"/>
          <w:szCs w:val="22"/>
        </w:rPr>
        <w:t>)</w:t>
      </w:r>
    </w:p>
    <w:p w14:paraId="748FF90C" w14:textId="77777777" w:rsidR="001D3589" w:rsidRPr="00BE39FC" w:rsidRDefault="001D3589" w:rsidP="001D3589">
      <w:pPr>
        <w:pStyle w:val="HTMLPreformatted"/>
        <w:shd w:val="clear" w:color="auto" w:fill="F7F7F7"/>
        <w:wordWrap w:val="0"/>
        <w:rPr>
          <w:color w:val="333333"/>
          <w:sz w:val="22"/>
          <w:szCs w:val="22"/>
        </w:rPr>
      </w:pPr>
    </w:p>
    <w:p w14:paraId="52524190" w14:textId="77777777" w:rsidR="001D3589" w:rsidRDefault="001D3589" w:rsidP="001D3589">
      <w:pPr>
        <w:pStyle w:val="Nidungvnbn"/>
        <w:rPr>
          <w:rStyle w:val="NidungvnbnChar"/>
        </w:rPr>
      </w:pPr>
      <w:r>
        <w:t xml:space="preserve">Phần giải mã còn cần một chuỗi </w:t>
      </w:r>
      <w:r w:rsidRPr="00BE39FC">
        <w:rPr>
          <w:rStyle w:val="NidungvnbnChar"/>
        </w:rPr>
        <w:t>integer-tokens</w:t>
      </w:r>
      <w:r>
        <w:rPr>
          <w:rStyle w:val="NidungvnbnChar"/>
        </w:rPr>
        <w:t xml:space="preserve"> làm input. Trong quá trình huấn luyện chúng ta sẽ cung cấp đầy đủ chuỗi này. Nhưng khi tiến hành dịch một câu mới hoàn toàn, chúng ta sẽ chỉ cung cấp một token là “ssss” thể hiện sự bắt đầu cho một câu và cùng với vector có được từ phần mã hóa, phần giải mã sẽ tự phán đoán từ tiếp theo.</w:t>
      </w:r>
    </w:p>
    <w:p w14:paraId="38AA030F" w14:textId="77777777" w:rsidR="001D3589" w:rsidRPr="00BE39FC" w:rsidRDefault="001D3589" w:rsidP="001D3589">
      <w:pPr>
        <w:pStyle w:val="HTMLPreformatted"/>
        <w:shd w:val="clear" w:color="auto" w:fill="F7F7F7"/>
        <w:wordWrap w:val="0"/>
        <w:rPr>
          <w:rStyle w:val="n"/>
          <w:color w:val="333333"/>
          <w:sz w:val="22"/>
          <w:szCs w:val="22"/>
        </w:rPr>
      </w:pPr>
    </w:p>
    <w:p w14:paraId="6D4436CE" w14:textId="77777777" w:rsidR="001D3589" w:rsidRPr="00BE39FC" w:rsidRDefault="001D3589" w:rsidP="001D3589">
      <w:pPr>
        <w:pStyle w:val="HTMLPreformatted"/>
        <w:shd w:val="clear" w:color="auto" w:fill="F7F7F7"/>
        <w:wordWrap w:val="0"/>
        <w:rPr>
          <w:rStyle w:val="p"/>
          <w:color w:val="333333"/>
          <w:sz w:val="22"/>
          <w:szCs w:val="22"/>
        </w:rPr>
      </w:pPr>
      <w:r w:rsidRPr="00BE39FC">
        <w:rPr>
          <w:rStyle w:val="n"/>
          <w:color w:val="333333"/>
          <w:sz w:val="22"/>
          <w:szCs w:val="22"/>
        </w:rPr>
        <w:t>decoder_input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Input</w:t>
      </w:r>
      <w:r w:rsidRPr="00BE39FC">
        <w:rPr>
          <w:rStyle w:val="p"/>
          <w:color w:val="333333"/>
          <w:sz w:val="22"/>
          <w:szCs w:val="22"/>
        </w:rPr>
        <w:t>(</w:t>
      </w:r>
      <w:r w:rsidRPr="00BE39FC">
        <w:rPr>
          <w:rStyle w:val="n"/>
          <w:color w:val="333333"/>
          <w:sz w:val="22"/>
          <w:szCs w:val="22"/>
        </w:rPr>
        <w:t>shape</w:t>
      </w:r>
      <w:r w:rsidRPr="00BE39FC">
        <w:rPr>
          <w:rStyle w:val="o"/>
          <w:color w:val="666666"/>
          <w:sz w:val="22"/>
          <w:szCs w:val="22"/>
        </w:rPr>
        <w:t>=</w:t>
      </w:r>
      <w:r w:rsidRPr="00BE39FC">
        <w:rPr>
          <w:rStyle w:val="p"/>
          <w:color w:val="333333"/>
          <w:sz w:val="22"/>
          <w:szCs w:val="22"/>
        </w:rPr>
        <w:t>(</w:t>
      </w:r>
      <w:r w:rsidRPr="00BE39FC">
        <w:rPr>
          <w:rStyle w:val="kc"/>
          <w:b/>
          <w:bCs/>
          <w:color w:val="008000"/>
          <w:sz w:val="22"/>
          <w:szCs w:val="22"/>
        </w:rPr>
        <w:t>None</w:t>
      </w:r>
      <w:r w:rsidRPr="00BE39FC">
        <w:rPr>
          <w:rStyle w:val="p"/>
          <w:color w:val="333333"/>
          <w:sz w:val="22"/>
          <w:szCs w:val="22"/>
        </w:rPr>
        <w:t>,</w:t>
      </w:r>
      <w:r w:rsidRPr="00BE39FC">
        <w:rPr>
          <w:color w:val="333333"/>
          <w:sz w:val="22"/>
          <w:szCs w:val="22"/>
        </w:rPr>
        <w:t xml:space="preserve"> </w:t>
      </w:r>
      <w:r w:rsidRPr="00BE39FC">
        <w:rPr>
          <w:rStyle w:val="p"/>
          <w:color w:val="333333"/>
          <w:sz w:val="22"/>
          <w:szCs w:val="22"/>
        </w:rPr>
        <w:t>),</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'decoder_input’</w:t>
      </w:r>
      <w:r w:rsidRPr="00BE39FC">
        <w:rPr>
          <w:rStyle w:val="p"/>
          <w:color w:val="333333"/>
          <w:sz w:val="22"/>
          <w:szCs w:val="22"/>
        </w:rPr>
        <w:t>)</w:t>
      </w:r>
    </w:p>
    <w:p w14:paraId="6CF76D4D" w14:textId="77777777" w:rsidR="001D3589" w:rsidRPr="00BE39FC" w:rsidRDefault="001D3589" w:rsidP="001D3589">
      <w:pPr>
        <w:pStyle w:val="HTMLPreformatted"/>
        <w:shd w:val="clear" w:color="auto" w:fill="F7F7F7"/>
        <w:wordWrap w:val="0"/>
        <w:rPr>
          <w:color w:val="333333"/>
          <w:sz w:val="22"/>
          <w:szCs w:val="22"/>
        </w:rPr>
      </w:pPr>
    </w:p>
    <w:p w14:paraId="6B291589" w14:textId="77777777" w:rsidR="001D3589" w:rsidRDefault="001D3589" w:rsidP="001D3589">
      <w:pPr>
        <w:pStyle w:val="Nidungvnbn"/>
      </w:pPr>
      <w:r>
        <w:rPr>
          <w:rStyle w:val="NidungvnbnChar"/>
        </w:rPr>
        <w:t xml:space="preserve">Tiếp chúng ta sẽ tạo </w:t>
      </w:r>
      <w:r w:rsidRPr="00BE39FC">
        <w:t>embedding-layer</w:t>
      </w:r>
      <w:r>
        <w:t xml:space="preserve"> cho phần giải mã.</w:t>
      </w:r>
    </w:p>
    <w:p w14:paraId="222C1EA2" w14:textId="77777777" w:rsidR="001D3589" w:rsidRPr="00BE39FC" w:rsidRDefault="001D3589" w:rsidP="001D3589">
      <w:pPr>
        <w:pStyle w:val="HTMLPreformatted"/>
        <w:shd w:val="clear" w:color="auto" w:fill="F7F7F7"/>
        <w:wordWrap w:val="0"/>
        <w:rPr>
          <w:rStyle w:val="n"/>
          <w:color w:val="333333"/>
          <w:sz w:val="24"/>
          <w:szCs w:val="24"/>
        </w:rPr>
      </w:pPr>
    </w:p>
    <w:p w14:paraId="119FFC0E"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decoder_embedding</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Embedding</w:t>
      </w:r>
      <w:r w:rsidRPr="00BE39FC">
        <w:rPr>
          <w:rStyle w:val="p"/>
          <w:color w:val="333333"/>
          <w:sz w:val="22"/>
          <w:szCs w:val="22"/>
        </w:rPr>
        <w:t>(</w:t>
      </w:r>
      <w:r w:rsidRPr="00BE39FC">
        <w:rPr>
          <w:rStyle w:val="n"/>
          <w:color w:val="333333"/>
          <w:sz w:val="22"/>
          <w:szCs w:val="22"/>
        </w:rPr>
        <w:t>input_dim</w:t>
      </w:r>
      <w:r w:rsidRPr="00BE39FC">
        <w:rPr>
          <w:rStyle w:val="o"/>
          <w:color w:val="666666"/>
          <w:sz w:val="22"/>
          <w:szCs w:val="22"/>
        </w:rPr>
        <w:t>=</w:t>
      </w:r>
      <w:r w:rsidRPr="00BE39FC">
        <w:rPr>
          <w:rStyle w:val="n"/>
          <w:color w:val="333333"/>
          <w:sz w:val="22"/>
          <w:szCs w:val="22"/>
        </w:rPr>
        <w:t>num_words</w:t>
      </w:r>
      <w:r w:rsidRPr="00BE39FC">
        <w:rPr>
          <w:rStyle w:val="p"/>
          <w:color w:val="333333"/>
          <w:sz w:val="22"/>
          <w:szCs w:val="22"/>
        </w:rPr>
        <w:t>,</w:t>
      </w:r>
    </w:p>
    <w:p w14:paraId="4195585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output_dim</w:t>
      </w:r>
      <w:r w:rsidRPr="00BE39FC">
        <w:rPr>
          <w:rStyle w:val="o"/>
          <w:color w:val="666666"/>
          <w:sz w:val="22"/>
          <w:szCs w:val="22"/>
        </w:rPr>
        <w:t>=</w:t>
      </w:r>
      <w:r w:rsidRPr="00BE39FC">
        <w:rPr>
          <w:rStyle w:val="n"/>
          <w:color w:val="333333"/>
          <w:sz w:val="22"/>
          <w:szCs w:val="22"/>
        </w:rPr>
        <w:t>embedding_size</w:t>
      </w:r>
      <w:r w:rsidRPr="00BE39FC">
        <w:rPr>
          <w:rStyle w:val="p"/>
          <w:color w:val="333333"/>
          <w:sz w:val="22"/>
          <w:szCs w:val="22"/>
        </w:rPr>
        <w:t>,</w:t>
      </w:r>
    </w:p>
    <w:p w14:paraId="196ABE60"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'decoder_embedding'</w:t>
      </w:r>
      <w:r w:rsidRPr="00BE39FC">
        <w:rPr>
          <w:rStyle w:val="p"/>
          <w:color w:val="333333"/>
          <w:sz w:val="22"/>
          <w:szCs w:val="22"/>
        </w:rPr>
        <w:t>)</w:t>
      </w:r>
    </w:p>
    <w:p w14:paraId="2F162844" w14:textId="77777777" w:rsidR="001D3589" w:rsidRPr="00BE39FC" w:rsidRDefault="001D3589" w:rsidP="001D3589">
      <w:pPr>
        <w:pStyle w:val="HTMLPreformatted"/>
        <w:shd w:val="clear" w:color="auto" w:fill="F7F7F7"/>
        <w:wordWrap w:val="0"/>
        <w:rPr>
          <w:color w:val="333333"/>
          <w:sz w:val="24"/>
          <w:szCs w:val="24"/>
        </w:rPr>
      </w:pPr>
    </w:p>
    <w:p w14:paraId="001385CF" w14:textId="77777777" w:rsidR="001D3589" w:rsidRDefault="001D3589" w:rsidP="001D3589">
      <w:pPr>
        <w:pStyle w:val="Nidungvnbn"/>
        <w:rPr>
          <w:rStyle w:val="NidungvnbnChar"/>
        </w:rPr>
      </w:pPr>
      <w:r>
        <w:rPr>
          <w:rStyle w:val="NidungvnbnChar"/>
        </w:rPr>
        <w:t>Tiếp theo ta tạo 3 tầng GRU cho phần giải mã.</w:t>
      </w:r>
    </w:p>
    <w:p w14:paraId="08010628" w14:textId="77777777" w:rsidR="001D3589" w:rsidRDefault="001D3589" w:rsidP="001D3589">
      <w:pPr>
        <w:pStyle w:val="HTMLPreformatted"/>
        <w:shd w:val="clear" w:color="auto" w:fill="F7F7F7"/>
        <w:wordWrap w:val="0"/>
        <w:rPr>
          <w:rStyle w:val="n"/>
          <w:color w:val="333333"/>
          <w:sz w:val="24"/>
          <w:szCs w:val="24"/>
        </w:rPr>
      </w:pPr>
    </w:p>
    <w:p w14:paraId="2A55E99A"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decoder_gru1</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GRU</w:t>
      </w:r>
      <w:r w:rsidRPr="00BE39FC">
        <w:rPr>
          <w:rStyle w:val="p"/>
          <w:color w:val="333333"/>
          <w:sz w:val="22"/>
          <w:szCs w:val="22"/>
        </w:rPr>
        <w:t>(</w:t>
      </w:r>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'decoder_gru1'</w:t>
      </w:r>
      <w:r w:rsidRPr="00BE39FC">
        <w:rPr>
          <w:rStyle w:val="p"/>
          <w:color w:val="333333"/>
          <w:sz w:val="22"/>
          <w:szCs w:val="22"/>
        </w:rPr>
        <w:t>,</w:t>
      </w:r>
    </w:p>
    <w:p w14:paraId="3CEF7B80"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4A61BADC"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decoder_gru2</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GRU</w:t>
      </w:r>
      <w:r w:rsidRPr="00BE39FC">
        <w:rPr>
          <w:rStyle w:val="p"/>
          <w:color w:val="333333"/>
          <w:sz w:val="22"/>
          <w:szCs w:val="22"/>
        </w:rPr>
        <w:t>(</w:t>
      </w:r>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'decoder_gru2'</w:t>
      </w:r>
      <w:r w:rsidRPr="00BE39FC">
        <w:rPr>
          <w:rStyle w:val="p"/>
          <w:color w:val="333333"/>
          <w:sz w:val="22"/>
          <w:szCs w:val="22"/>
        </w:rPr>
        <w:t>,</w:t>
      </w:r>
    </w:p>
    <w:p w14:paraId="224A703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1CBF2C0C"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decoder_gru3</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GRU</w:t>
      </w:r>
      <w:r w:rsidRPr="00BE39FC">
        <w:rPr>
          <w:rStyle w:val="p"/>
          <w:color w:val="333333"/>
          <w:sz w:val="22"/>
          <w:szCs w:val="22"/>
        </w:rPr>
        <w:t>(</w:t>
      </w:r>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'decoder_gru3'</w:t>
      </w:r>
      <w:r w:rsidRPr="00BE39FC">
        <w:rPr>
          <w:rStyle w:val="p"/>
          <w:color w:val="333333"/>
          <w:sz w:val="22"/>
          <w:szCs w:val="22"/>
        </w:rPr>
        <w:t>,</w:t>
      </w:r>
    </w:p>
    <w:p w14:paraId="6D0981D4"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lastRenderedPageBreak/>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20C68812" w14:textId="77777777" w:rsidR="001D3589" w:rsidRDefault="001D3589" w:rsidP="001D3589">
      <w:pPr>
        <w:pStyle w:val="HTMLPreformatted"/>
        <w:shd w:val="clear" w:color="auto" w:fill="F7F7F7"/>
        <w:wordWrap w:val="0"/>
        <w:rPr>
          <w:rStyle w:val="p"/>
          <w:color w:val="333333"/>
          <w:sz w:val="24"/>
          <w:szCs w:val="24"/>
        </w:rPr>
      </w:pPr>
    </w:p>
    <w:p w14:paraId="7B5EDD4C" w14:textId="77777777" w:rsidR="001D3589" w:rsidRPr="00BE39FC" w:rsidRDefault="001D3589" w:rsidP="001D3589">
      <w:pPr>
        <w:pStyle w:val="Nidungvnbn"/>
        <w:rPr>
          <w:rStyle w:val="NidungvnbnChar"/>
          <w:sz w:val="18"/>
          <w:szCs w:val="18"/>
        </w:rPr>
      </w:pPr>
    </w:p>
    <w:p w14:paraId="5A75A3DC" w14:textId="27C27B74" w:rsidR="001D3589" w:rsidRPr="00BE39FC" w:rsidRDefault="001D3589" w:rsidP="001D3589">
      <w:pPr>
        <w:pStyle w:val="Nidungvnbn"/>
      </w:pPr>
      <w:r w:rsidRPr="00BE39FC">
        <w:rPr>
          <w:rStyle w:val="NidungvnbnChar"/>
        </w:rPr>
        <w:t>Các tầng GRU output ra một tensor</w:t>
      </w:r>
      <w:r w:rsidRPr="00BE39FC">
        <w:t>[batch_size, sequence_length, state_size], nơi mà mỗi từ sẽ được mã hóa thành một vector với độ dài là state_size. Ta cần phải chuyển đổi tensor này thành chuỗi integer-tokens để rồi ánh xạ thành các từ trong tập từ vựng.</w:t>
      </w:r>
    </w:p>
    <w:p w14:paraId="6E1C0AC8" w14:textId="77777777" w:rsidR="001D3589" w:rsidRDefault="001D3589" w:rsidP="001D3589">
      <w:pPr>
        <w:pStyle w:val="HTMLPreformatted"/>
        <w:shd w:val="clear" w:color="auto" w:fill="F7F7F7"/>
        <w:wordWrap w:val="0"/>
        <w:rPr>
          <w:rStyle w:val="n"/>
          <w:color w:val="333333"/>
          <w:sz w:val="24"/>
          <w:szCs w:val="24"/>
        </w:rPr>
      </w:pPr>
    </w:p>
    <w:p w14:paraId="44D69A7C"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decoder_dense</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Dense</w:t>
      </w:r>
      <w:r w:rsidRPr="00BE39FC">
        <w:rPr>
          <w:rStyle w:val="p"/>
          <w:color w:val="333333"/>
          <w:sz w:val="22"/>
          <w:szCs w:val="22"/>
        </w:rPr>
        <w:t>(</w:t>
      </w:r>
      <w:r w:rsidRPr="00BE39FC">
        <w:rPr>
          <w:rStyle w:val="n"/>
          <w:color w:val="333333"/>
          <w:sz w:val="22"/>
          <w:szCs w:val="22"/>
        </w:rPr>
        <w:t>num_words</w:t>
      </w:r>
      <w:r w:rsidRPr="00BE39FC">
        <w:rPr>
          <w:rStyle w:val="p"/>
          <w:color w:val="333333"/>
          <w:sz w:val="22"/>
          <w:szCs w:val="22"/>
        </w:rPr>
        <w:t>,</w:t>
      </w:r>
    </w:p>
    <w:p w14:paraId="77F15C6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activation</w:t>
      </w:r>
      <w:r w:rsidRPr="00BE39FC">
        <w:rPr>
          <w:rStyle w:val="o"/>
          <w:color w:val="666666"/>
          <w:sz w:val="22"/>
          <w:szCs w:val="22"/>
        </w:rPr>
        <w:t>=</w:t>
      </w:r>
      <w:r w:rsidRPr="00BE39FC">
        <w:rPr>
          <w:rStyle w:val="s1"/>
          <w:color w:val="BA2121"/>
          <w:sz w:val="22"/>
          <w:szCs w:val="22"/>
        </w:rPr>
        <w:t>'linear'</w:t>
      </w:r>
      <w:r w:rsidRPr="00BE39FC">
        <w:rPr>
          <w:rStyle w:val="p"/>
          <w:color w:val="333333"/>
          <w:sz w:val="22"/>
          <w:szCs w:val="22"/>
        </w:rPr>
        <w:t>,</w:t>
      </w:r>
    </w:p>
    <w:p w14:paraId="01723DE7"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'decoder_output'</w:t>
      </w:r>
      <w:r w:rsidRPr="00BE39FC">
        <w:rPr>
          <w:rStyle w:val="p"/>
          <w:color w:val="333333"/>
          <w:sz w:val="22"/>
          <w:szCs w:val="22"/>
        </w:rPr>
        <w:t>)</w:t>
      </w:r>
    </w:p>
    <w:p w14:paraId="16BD64D1" w14:textId="77777777" w:rsidR="001D3589" w:rsidRPr="00BE39FC" w:rsidRDefault="001D3589" w:rsidP="001D3589">
      <w:pPr>
        <w:pStyle w:val="HTMLPreformatted"/>
        <w:shd w:val="clear" w:color="auto" w:fill="F7F7F7"/>
        <w:wordWrap w:val="0"/>
        <w:rPr>
          <w:color w:val="333333"/>
          <w:sz w:val="22"/>
          <w:szCs w:val="22"/>
        </w:rPr>
      </w:pPr>
    </w:p>
    <w:p w14:paraId="7AD16B9B" w14:textId="77777777" w:rsidR="001D3589" w:rsidRPr="00BE39FC" w:rsidRDefault="001D3589" w:rsidP="001D3589"/>
    <w:p w14:paraId="4F1A222A" w14:textId="77777777" w:rsidR="001D3589" w:rsidRDefault="001D3589" w:rsidP="001D3589">
      <w:pPr>
        <w:pStyle w:val="Nidungvnbn"/>
      </w:pPr>
      <w:r>
        <w:t>Tiếp theo tương tự với phần ta sẽ tạo ra một hàm để các nối các tầng GRU và embedding.</w:t>
      </w:r>
    </w:p>
    <w:p w14:paraId="389D8970" w14:textId="77777777" w:rsidR="001D3589" w:rsidRPr="00BE39FC" w:rsidRDefault="001D3589" w:rsidP="001D3589">
      <w:pPr>
        <w:pStyle w:val="HTMLPreformatted"/>
        <w:shd w:val="clear" w:color="auto" w:fill="F7F7F7"/>
        <w:wordWrap w:val="0"/>
        <w:rPr>
          <w:rStyle w:val="k"/>
          <w:b/>
          <w:bCs/>
          <w:color w:val="008000"/>
          <w:sz w:val="22"/>
          <w:szCs w:val="22"/>
        </w:rPr>
      </w:pPr>
    </w:p>
    <w:p w14:paraId="0EAE61E9" w14:textId="77777777" w:rsidR="001D3589" w:rsidRPr="00BE39FC" w:rsidRDefault="001D3589" w:rsidP="001D3589">
      <w:pPr>
        <w:pStyle w:val="HTMLPreformatted"/>
        <w:shd w:val="clear" w:color="auto" w:fill="F7F7F7"/>
        <w:wordWrap w:val="0"/>
        <w:rPr>
          <w:color w:val="333333"/>
          <w:sz w:val="22"/>
          <w:szCs w:val="22"/>
        </w:rPr>
      </w:pPr>
      <w:r w:rsidRPr="00BE39FC">
        <w:rPr>
          <w:rStyle w:val="k"/>
          <w:b/>
          <w:bCs/>
          <w:color w:val="008000"/>
          <w:sz w:val="22"/>
          <w:szCs w:val="22"/>
        </w:rPr>
        <w:t>def</w:t>
      </w:r>
      <w:r w:rsidRPr="00BE39FC">
        <w:rPr>
          <w:color w:val="333333"/>
          <w:sz w:val="22"/>
          <w:szCs w:val="22"/>
        </w:rPr>
        <w:t xml:space="preserve"> </w:t>
      </w:r>
      <w:r w:rsidRPr="00BE39FC">
        <w:rPr>
          <w:rStyle w:val="nf"/>
          <w:color w:val="0000FF"/>
          <w:sz w:val="22"/>
          <w:szCs w:val="22"/>
        </w:rPr>
        <w:t>connect_decoder</w:t>
      </w:r>
      <w:r w:rsidRPr="00BE39FC">
        <w:rPr>
          <w:rStyle w:val="p"/>
          <w:color w:val="333333"/>
          <w:sz w:val="22"/>
          <w:szCs w:val="22"/>
        </w:rPr>
        <w:t>(</w:t>
      </w:r>
      <w:r w:rsidRPr="00BE39FC">
        <w:rPr>
          <w:rStyle w:val="n"/>
          <w:color w:val="333333"/>
          <w:sz w:val="22"/>
          <w:szCs w:val="22"/>
        </w:rPr>
        <w:t>initial_state</w:t>
      </w:r>
      <w:r w:rsidRPr="00BE39FC">
        <w:rPr>
          <w:rStyle w:val="p"/>
          <w:color w:val="333333"/>
          <w:sz w:val="22"/>
          <w:szCs w:val="22"/>
        </w:rPr>
        <w:t>):</w:t>
      </w:r>
    </w:p>
    <w:p w14:paraId="52EEE16A"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Bắt đầu phần giải mã với tầng input.</w:t>
      </w:r>
    </w:p>
    <w:p w14:paraId="314A7B12"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decoder_input</w:t>
      </w:r>
    </w:p>
    <w:p w14:paraId="11603A08" w14:textId="77777777" w:rsidR="001D3589" w:rsidRPr="00BE39FC" w:rsidRDefault="001D3589" w:rsidP="001D3589">
      <w:pPr>
        <w:pStyle w:val="HTMLPreformatted"/>
        <w:shd w:val="clear" w:color="auto" w:fill="F7F7F7"/>
        <w:wordWrap w:val="0"/>
        <w:rPr>
          <w:color w:val="333333"/>
          <w:sz w:val="22"/>
          <w:szCs w:val="22"/>
        </w:rPr>
      </w:pPr>
    </w:p>
    <w:p w14:paraId="339F0C3D"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Kết nối với embedding-layer.</w:t>
      </w:r>
    </w:p>
    <w:p w14:paraId="77A55700"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decoder_embedding</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1D0788D9"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
    <w:p w14:paraId="4519AB6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Kết nối các tầng GRU.</w:t>
      </w:r>
    </w:p>
    <w:p w14:paraId="04D1353C"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decoder_gru1</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initial_state</w:t>
      </w:r>
      <w:r w:rsidRPr="00BE39FC">
        <w:rPr>
          <w:rStyle w:val="p"/>
          <w:color w:val="333333"/>
          <w:sz w:val="22"/>
          <w:szCs w:val="22"/>
        </w:rPr>
        <w:t>)</w:t>
      </w:r>
    </w:p>
    <w:p w14:paraId="68F3F5B8"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decoder_gru2</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initial_state</w:t>
      </w:r>
      <w:r w:rsidRPr="00BE39FC">
        <w:rPr>
          <w:rStyle w:val="p"/>
          <w:color w:val="333333"/>
          <w:sz w:val="22"/>
          <w:szCs w:val="22"/>
        </w:rPr>
        <w:t>)</w:t>
      </w:r>
    </w:p>
    <w:p w14:paraId="7226732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net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decoder_gru3</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initial_state</w:t>
      </w:r>
      <w:r w:rsidRPr="00BE39FC">
        <w:rPr>
          <w:rStyle w:val="p"/>
          <w:color w:val="333333"/>
          <w:sz w:val="22"/>
          <w:szCs w:val="22"/>
        </w:rPr>
        <w:t>)</w:t>
      </w:r>
    </w:p>
    <w:p w14:paraId="481C7ACE" w14:textId="77777777" w:rsidR="001D3589" w:rsidRPr="00BE39FC" w:rsidRDefault="001D3589" w:rsidP="001D3589">
      <w:pPr>
        <w:pStyle w:val="HTMLPreformatted"/>
        <w:shd w:val="clear" w:color="auto" w:fill="F7F7F7"/>
        <w:wordWrap w:val="0"/>
        <w:rPr>
          <w:color w:val="333333"/>
          <w:sz w:val="22"/>
          <w:szCs w:val="22"/>
        </w:rPr>
      </w:pPr>
    </w:p>
    <w:p w14:paraId="07A01060"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xml:space="preserve"># Kết nối với tầng dense chuyển đổi GRU ouput </w:t>
      </w:r>
    </w:p>
    <w:p w14:paraId="22A0D6B1"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thành one-hot encoded arrays.</w:t>
      </w:r>
    </w:p>
    <w:p w14:paraId="0F59176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decoder_output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decoder_dense</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67E3686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
    <w:p w14:paraId="1A2890FB" w14:textId="77777777" w:rsidR="001D3589" w:rsidRDefault="001D3589" w:rsidP="001D3589">
      <w:pPr>
        <w:pStyle w:val="HTMLPreformatted"/>
        <w:shd w:val="clear" w:color="auto" w:fill="F7F7F7"/>
        <w:wordWrap w:val="0"/>
        <w:rPr>
          <w:rStyle w:val="n"/>
          <w:color w:val="333333"/>
          <w:sz w:val="22"/>
          <w:szCs w:val="22"/>
        </w:rPr>
      </w:pPr>
      <w:r w:rsidRPr="00BE39FC">
        <w:rPr>
          <w:color w:val="333333"/>
          <w:sz w:val="22"/>
          <w:szCs w:val="22"/>
        </w:rPr>
        <w:t xml:space="preserve">    </w:t>
      </w:r>
      <w:r w:rsidRPr="00BE39FC">
        <w:rPr>
          <w:rStyle w:val="k"/>
          <w:b/>
          <w:bCs/>
          <w:color w:val="008000"/>
          <w:sz w:val="22"/>
          <w:szCs w:val="22"/>
        </w:rPr>
        <w:t>return</w:t>
      </w:r>
      <w:r w:rsidRPr="00BE39FC">
        <w:rPr>
          <w:color w:val="333333"/>
          <w:sz w:val="22"/>
          <w:szCs w:val="22"/>
        </w:rPr>
        <w:t xml:space="preserve"> </w:t>
      </w:r>
      <w:r w:rsidRPr="00BE39FC">
        <w:rPr>
          <w:rStyle w:val="n"/>
          <w:color w:val="333333"/>
          <w:sz w:val="22"/>
          <w:szCs w:val="22"/>
        </w:rPr>
        <w:t>decoder_output</w:t>
      </w:r>
    </w:p>
    <w:p w14:paraId="214EC00E" w14:textId="77777777" w:rsidR="001D3589" w:rsidRDefault="001D3589" w:rsidP="001D3589">
      <w:pPr>
        <w:pStyle w:val="HTMLPreformatted"/>
        <w:shd w:val="clear" w:color="auto" w:fill="F7F7F7"/>
        <w:wordWrap w:val="0"/>
        <w:rPr>
          <w:rStyle w:val="n"/>
          <w:color w:val="333333"/>
          <w:sz w:val="22"/>
          <w:szCs w:val="22"/>
        </w:rPr>
      </w:pPr>
    </w:p>
    <w:p w14:paraId="652AAEE0" w14:textId="77777777" w:rsidR="001D3589" w:rsidRDefault="001D3589" w:rsidP="001D3589">
      <w:pPr>
        <w:pStyle w:val="Nidungvnbn"/>
        <w:tabs>
          <w:tab w:val="left" w:pos="2295"/>
        </w:tabs>
      </w:pPr>
    </w:p>
    <w:p w14:paraId="1A846C65" w14:textId="77777777" w:rsidR="001D3589" w:rsidRDefault="001D3589">
      <w:pPr>
        <w:spacing w:after="200" w:line="276" w:lineRule="auto"/>
        <w:rPr>
          <w:b/>
          <w:i/>
          <w:sz w:val="28"/>
          <w:szCs w:val="26"/>
        </w:rPr>
      </w:pPr>
      <w:r>
        <w:br w:type="page"/>
      </w:r>
    </w:p>
    <w:p w14:paraId="3183C6C1" w14:textId="2C5380E4" w:rsidR="001D3589" w:rsidRDefault="001D3589" w:rsidP="00BE3352">
      <w:pPr>
        <w:pStyle w:val="Tiumccp2"/>
        <w:outlineLvl w:val="2"/>
      </w:pPr>
      <w:bookmarkStart w:id="20" w:name="_Toc515617648"/>
      <w:r>
        <w:lastRenderedPageBreak/>
        <w:t>2.4.3 Kết nối và tạo mô hình</w:t>
      </w:r>
      <w:bookmarkEnd w:id="20"/>
    </w:p>
    <w:p w14:paraId="276CABDD" w14:textId="77777777" w:rsidR="001D3589" w:rsidRDefault="001D3589" w:rsidP="001D3589">
      <w:pPr>
        <w:pStyle w:val="Nidungvnbn"/>
      </w:pPr>
      <w:r w:rsidRPr="00BE39FC">
        <w:t>Đầu tiên ta kết nối trực tiếp phần mã hóa và giải mã. Như vậy trạng thái ban đầu của GRU bên phần giả mã sẽ là output của phần mã hóa</w:t>
      </w:r>
      <w:r>
        <w:t>.</w:t>
      </w:r>
    </w:p>
    <w:p w14:paraId="0F09F748" w14:textId="77777777" w:rsidR="001D3589" w:rsidRPr="00BE39FC" w:rsidRDefault="001D3589" w:rsidP="001D3589">
      <w:pPr>
        <w:pStyle w:val="HTMLPreformatted"/>
        <w:shd w:val="clear" w:color="auto" w:fill="F7F7F7"/>
        <w:wordWrap w:val="0"/>
        <w:rPr>
          <w:rStyle w:val="n"/>
          <w:color w:val="333333"/>
          <w:sz w:val="22"/>
          <w:szCs w:val="22"/>
        </w:rPr>
      </w:pPr>
    </w:p>
    <w:p w14:paraId="0C604F44"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connect_decoder</w:t>
      </w:r>
      <w:r w:rsidRPr="00BE39FC">
        <w:rPr>
          <w:rStyle w:val="p"/>
          <w:color w:val="333333"/>
          <w:sz w:val="22"/>
          <w:szCs w:val="22"/>
        </w:rPr>
        <w:t>(</w:t>
      </w:r>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encoder_output</w:t>
      </w:r>
      <w:r w:rsidRPr="00BE39FC">
        <w:rPr>
          <w:rStyle w:val="p"/>
          <w:color w:val="333333"/>
          <w:sz w:val="22"/>
          <w:szCs w:val="22"/>
        </w:rPr>
        <w:t>)</w:t>
      </w:r>
    </w:p>
    <w:p w14:paraId="65CD8977" w14:textId="77777777" w:rsidR="001D3589" w:rsidRPr="00BE39FC" w:rsidRDefault="001D3589" w:rsidP="001D3589">
      <w:pPr>
        <w:pStyle w:val="HTMLPreformatted"/>
        <w:shd w:val="clear" w:color="auto" w:fill="F7F7F7"/>
        <w:wordWrap w:val="0"/>
        <w:rPr>
          <w:color w:val="333333"/>
          <w:sz w:val="22"/>
          <w:szCs w:val="22"/>
        </w:rPr>
      </w:pPr>
    </w:p>
    <w:p w14:paraId="191F890D"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model_train</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Model</w:t>
      </w:r>
      <w:r w:rsidRPr="00BE39FC">
        <w:rPr>
          <w:rStyle w:val="p"/>
          <w:color w:val="333333"/>
          <w:sz w:val="22"/>
          <w:szCs w:val="22"/>
        </w:rPr>
        <w:t>(</w:t>
      </w:r>
      <w:r w:rsidRPr="00BE39FC">
        <w:rPr>
          <w:rStyle w:val="n"/>
          <w:color w:val="333333"/>
          <w:sz w:val="22"/>
          <w:szCs w:val="22"/>
        </w:rPr>
        <w:t>inputs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encoder_input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decoder_input</w:t>
      </w:r>
      <w:r w:rsidRPr="00BE39FC">
        <w:rPr>
          <w:rStyle w:val="p"/>
          <w:color w:val="333333"/>
          <w:sz w:val="22"/>
          <w:szCs w:val="22"/>
        </w:rPr>
        <w:t>],</w:t>
      </w:r>
    </w:p>
    <w:p w14:paraId="69D983FF"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outputs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decoder_output</w:t>
      </w:r>
      <w:r w:rsidRPr="00BE39FC">
        <w:rPr>
          <w:rStyle w:val="p"/>
          <w:color w:val="333333"/>
          <w:sz w:val="22"/>
          <w:szCs w:val="22"/>
        </w:rPr>
        <w:t>])</w:t>
      </w:r>
    </w:p>
    <w:p w14:paraId="58A9CA64" w14:textId="77777777" w:rsidR="001D3589" w:rsidRDefault="001D3589" w:rsidP="001D3589">
      <w:pPr>
        <w:pStyle w:val="HTMLPreformatted"/>
        <w:shd w:val="clear" w:color="auto" w:fill="F7F7F7"/>
        <w:wordWrap w:val="0"/>
        <w:rPr>
          <w:color w:val="333333"/>
          <w:sz w:val="21"/>
          <w:szCs w:val="21"/>
        </w:rPr>
      </w:pPr>
    </w:p>
    <w:p w14:paraId="04C648BB" w14:textId="77777777" w:rsidR="001D3589" w:rsidRPr="00BE39FC" w:rsidRDefault="001D3589" w:rsidP="001D3589">
      <w:pPr>
        <w:pStyle w:val="Nidungvnbn"/>
        <w:rPr>
          <w:sz w:val="2"/>
          <w:szCs w:val="2"/>
        </w:rPr>
      </w:pPr>
      <w:r w:rsidRPr="00BE39FC">
        <w:rPr>
          <w:sz w:val="2"/>
          <w:szCs w:val="2"/>
        </w:rPr>
        <w:t>sa</w:t>
      </w:r>
    </w:p>
    <w:p w14:paraId="45E0DEB6" w14:textId="77777777" w:rsidR="001D3589" w:rsidRDefault="001D3589" w:rsidP="001D3589">
      <w:pPr>
        <w:pStyle w:val="Nidungvnbn"/>
        <w:ind w:firstLine="0"/>
      </w:pPr>
      <w:r>
        <w:tab/>
        <w:t>Sau đó ta tạo ra một mô hình riêng cho phần mã hóa và riêng cho phần giải mã. Giúp dễ dàng hơn khi tạo ra bản dịch.</w:t>
      </w:r>
    </w:p>
    <w:p w14:paraId="5ECCCF78" w14:textId="77777777" w:rsidR="001D3589" w:rsidRPr="00BE39FC" w:rsidRDefault="001D3589" w:rsidP="001D3589">
      <w:pPr>
        <w:pStyle w:val="HTMLPreformatted"/>
        <w:shd w:val="clear" w:color="auto" w:fill="F7F7F7"/>
        <w:wordWrap w:val="0"/>
        <w:rPr>
          <w:rStyle w:val="n"/>
          <w:color w:val="333333"/>
          <w:sz w:val="22"/>
          <w:szCs w:val="22"/>
        </w:rPr>
      </w:pPr>
    </w:p>
    <w:p w14:paraId="72402940"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model_encoder</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Model</w:t>
      </w:r>
      <w:r w:rsidRPr="00BE39FC">
        <w:rPr>
          <w:rStyle w:val="p"/>
          <w:color w:val="333333"/>
          <w:sz w:val="22"/>
          <w:szCs w:val="22"/>
        </w:rPr>
        <w:t>(</w:t>
      </w:r>
      <w:r w:rsidRPr="00BE39FC">
        <w:rPr>
          <w:rStyle w:val="n"/>
          <w:color w:val="333333"/>
          <w:sz w:val="22"/>
          <w:szCs w:val="22"/>
        </w:rPr>
        <w:t>inputs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encoder_input</w:t>
      </w:r>
      <w:r w:rsidRPr="00BE39FC">
        <w:rPr>
          <w:rStyle w:val="p"/>
          <w:color w:val="333333"/>
          <w:sz w:val="22"/>
          <w:szCs w:val="22"/>
        </w:rPr>
        <w:t>],</w:t>
      </w:r>
    </w:p>
    <w:p w14:paraId="227B635A"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outputs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encoder_output</w:t>
      </w:r>
      <w:r w:rsidRPr="00BE39FC">
        <w:rPr>
          <w:rStyle w:val="p"/>
          <w:color w:val="333333"/>
          <w:sz w:val="22"/>
          <w:szCs w:val="22"/>
        </w:rPr>
        <w:t>])</w:t>
      </w:r>
    </w:p>
    <w:p w14:paraId="729F4B22"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connect_decoder</w:t>
      </w:r>
      <w:r w:rsidRPr="00BE39FC">
        <w:rPr>
          <w:rStyle w:val="p"/>
          <w:color w:val="333333"/>
          <w:sz w:val="22"/>
          <w:szCs w:val="22"/>
        </w:rPr>
        <w:t>(</w:t>
      </w:r>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decoder_initial_state</w:t>
      </w:r>
      <w:r w:rsidRPr="00BE39FC">
        <w:rPr>
          <w:rStyle w:val="p"/>
          <w:color w:val="333333"/>
          <w:sz w:val="22"/>
          <w:szCs w:val="22"/>
        </w:rPr>
        <w:t>)</w:t>
      </w:r>
    </w:p>
    <w:p w14:paraId="64125694" w14:textId="77777777" w:rsidR="001D3589" w:rsidRPr="00BE39FC" w:rsidRDefault="001D3589" w:rsidP="001D3589">
      <w:pPr>
        <w:pStyle w:val="HTMLPreformatted"/>
        <w:shd w:val="clear" w:color="auto" w:fill="F7F7F7"/>
        <w:wordWrap w:val="0"/>
        <w:rPr>
          <w:color w:val="333333"/>
          <w:sz w:val="22"/>
          <w:szCs w:val="22"/>
        </w:rPr>
      </w:pPr>
    </w:p>
    <w:p w14:paraId="2E905617"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model_decoder</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Model</w:t>
      </w:r>
      <w:r w:rsidRPr="00BE39FC">
        <w:rPr>
          <w:rStyle w:val="p"/>
          <w:color w:val="333333"/>
          <w:sz w:val="22"/>
          <w:szCs w:val="22"/>
        </w:rPr>
        <w:t>(</w:t>
      </w:r>
      <w:r w:rsidRPr="00BE39FC">
        <w:rPr>
          <w:rStyle w:val="n"/>
          <w:color w:val="333333"/>
          <w:sz w:val="22"/>
          <w:szCs w:val="22"/>
        </w:rPr>
        <w:t>inputs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decoder_input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decoder_initial_state</w:t>
      </w:r>
      <w:r w:rsidRPr="00BE39FC">
        <w:rPr>
          <w:rStyle w:val="p"/>
          <w:color w:val="333333"/>
          <w:sz w:val="22"/>
          <w:szCs w:val="22"/>
        </w:rPr>
        <w:t>],</w:t>
      </w:r>
    </w:p>
    <w:p w14:paraId="72438087"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outputs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decoder_output</w:t>
      </w:r>
      <w:r w:rsidRPr="00BE39FC">
        <w:rPr>
          <w:rStyle w:val="p"/>
          <w:color w:val="333333"/>
          <w:sz w:val="22"/>
          <w:szCs w:val="22"/>
        </w:rPr>
        <w:t>])</w:t>
      </w:r>
    </w:p>
    <w:p w14:paraId="22A6A285" w14:textId="77777777" w:rsidR="001D3589" w:rsidRDefault="001D3589" w:rsidP="001D3589">
      <w:pPr>
        <w:pStyle w:val="HTMLPreformatted"/>
        <w:shd w:val="clear" w:color="auto" w:fill="F7F7F7"/>
        <w:wordWrap w:val="0"/>
        <w:rPr>
          <w:color w:val="333333"/>
          <w:sz w:val="21"/>
          <w:szCs w:val="21"/>
        </w:rPr>
      </w:pPr>
    </w:p>
    <w:p w14:paraId="6DB59C4F" w14:textId="77777777" w:rsidR="001D3589" w:rsidRPr="00BE39FC" w:rsidRDefault="001D3589" w:rsidP="001D3589">
      <w:pPr>
        <w:pStyle w:val="Nidungvnbn"/>
        <w:ind w:firstLine="0"/>
        <w:rPr>
          <w:sz w:val="2"/>
          <w:szCs w:val="2"/>
        </w:rPr>
      </w:pPr>
      <w:r>
        <w:t xml:space="preserve"> </w:t>
      </w:r>
    </w:p>
    <w:p w14:paraId="6B3A744A" w14:textId="653F0FB1" w:rsidR="001D3589" w:rsidRDefault="001D3589" w:rsidP="00BE3352">
      <w:pPr>
        <w:pStyle w:val="Tiumccp2"/>
        <w:outlineLvl w:val="2"/>
      </w:pPr>
      <w:bookmarkStart w:id="21" w:name="_Toc515617649"/>
      <w:r>
        <w:t>2.4.4 Huấn luyện mô hình</w:t>
      </w:r>
      <w:bookmarkEnd w:id="21"/>
    </w:p>
    <w:p w14:paraId="3C8C22CF" w14:textId="77777777" w:rsidR="001D3589" w:rsidRDefault="001D3589" w:rsidP="001D3589">
      <w:pPr>
        <w:pStyle w:val="Nidungvnbn"/>
      </w:pPr>
      <w:r w:rsidRPr="00BE39FC">
        <w:t>Mô hình huấn luyện sử dụng thuật toán sparse cross entropy để tính giá trị loss, thuật toán tối ưu RMSprop.</w:t>
      </w:r>
    </w:p>
    <w:p w14:paraId="672036A3" w14:textId="77777777" w:rsidR="001D3589" w:rsidRDefault="001D3589" w:rsidP="001D3589">
      <w:pPr>
        <w:pStyle w:val="HTMLPreformatted"/>
        <w:shd w:val="clear" w:color="auto" w:fill="F7F7F7"/>
        <w:wordWrap w:val="0"/>
        <w:rPr>
          <w:rStyle w:val="n"/>
          <w:color w:val="333333"/>
          <w:sz w:val="21"/>
          <w:szCs w:val="21"/>
        </w:rPr>
      </w:pPr>
    </w:p>
    <w:p w14:paraId="59DD0A71"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model_train</w:t>
      </w:r>
      <w:r w:rsidRPr="00BE39FC">
        <w:rPr>
          <w:rStyle w:val="o"/>
          <w:color w:val="666666"/>
          <w:sz w:val="22"/>
          <w:szCs w:val="22"/>
        </w:rPr>
        <w:t>.</w:t>
      </w:r>
      <w:r w:rsidRPr="00BE39FC">
        <w:rPr>
          <w:rStyle w:val="n"/>
          <w:color w:val="333333"/>
          <w:sz w:val="22"/>
          <w:szCs w:val="22"/>
        </w:rPr>
        <w:t>compile</w:t>
      </w:r>
      <w:r w:rsidRPr="00BE39FC">
        <w:rPr>
          <w:rStyle w:val="p"/>
          <w:color w:val="333333"/>
          <w:sz w:val="22"/>
          <w:szCs w:val="22"/>
        </w:rPr>
        <w:t>(</w:t>
      </w:r>
      <w:r w:rsidRPr="00BE39FC">
        <w:rPr>
          <w:rStyle w:val="n"/>
          <w:color w:val="333333"/>
          <w:sz w:val="22"/>
          <w:szCs w:val="22"/>
        </w:rPr>
        <w:t>optimizer</w:t>
      </w:r>
      <w:r w:rsidRPr="00BE39FC">
        <w:rPr>
          <w:rStyle w:val="o"/>
          <w:color w:val="666666"/>
          <w:sz w:val="22"/>
          <w:szCs w:val="22"/>
        </w:rPr>
        <w:t>=</w:t>
      </w:r>
      <w:r w:rsidRPr="00BE39FC">
        <w:rPr>
          <w:rStyle w:val="n"/>
          <w:color w:val="333333"/>
          <w:sz w:val="22"/>
          <w:szCs w:val="22"/>
        </w:rPr>
        <w:t>optimizer</w:t>
      </w:r>
      <w:r w:rsidRPr="00BE39FC">
        <w:rPr>
          <w:rStyle w:val="p"/>
          <w:color w:val="333333"/>
          <w:sz w:val="22"/>
          <w:szCs w:val="22"/>
        </w:rPr>
        <w:t>,</w:t>
      </w:r>
    </w:p>
    <w:p w14:paraId="0FE67B3A"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loss</w:t>
      </w:r>
      <w:r w:rsidRPr="00BE39FC">
        <w:rPr>
          <w:rStyle w:val="o"/>
          <w:color w:val="666666"/>
          <w:sz w:val="22"/>
          <w:szCs w:val="22"/>
        </w:rPr>
        <w:t>=</w:t>
      </w:r>
      <w:r w:rsidRPr="00BE39FC">
        <w:rPr>
          <w:rStyle w:val="n"/>
          <w:color w:val="333333"/>
          <w:sz w:val="22"/>
          <w:szCs w:val="22"/>
        </w:rPr>
        <w:t>sparse_cross_entropy</w:t>
      </w:r>
      <w:r w:rsidRPr="00BE39FC">
        <w:rPr>
          <w:rStyle w:val="p"/>
          <w:color w:val="333333"/>
          <w:sz w:val="22"/>
          <w:szCs w:val="22"/>
        </w:rPr>
        <w:t>,</w:t>
      </w:r>
    </w:p>
    <w:p w14:paraId="1812224F"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target_tensors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decoder_target</w:t>
      </w:r>
      <w:r w:rsidRPr="00BE39FC">
        <w:rPr>
          <w:rStyle w:val="p"/>
          <w:color w:val="333333"/>
          <w:sz w:val="22"/>
          <w:szCs w:val="22"/>
        </w:rPr>
        <w:t>])</w:t>
      </w:r>
    </w:p>
    <w:p w14:paraId="0ABAFA0F" w14:textId="77777777" w:rsidR="001D3589" w:rsidRDefault="001D3589" w:rsidP="001D3589">
      <w:pPr>
        <w:pStyle w:val="HTMLPreformatted"/>
        <w:shd w:val="clear" w:color="auto" w:fill="F7F7F7"/>
        <w:wordWrap w:val="0"/>
        <w:rPr>
          <w:color w:val="333333"/>
          <w:sz w:val="21"/>
          <w:szCs w:val="21"/>
        </w:rPr>
      </w:pPr>
    </w:p>
    <w:p w14:paraId="4217BE42" w14:textId="77777777" w:rsidR="001D3589" w:rsidRDefault="001D3589" w:rsidP="001D3589">
      <w:pPr>
        <w:pStyle w:val="Nidungvnbn"/>
      </w:pPr>
    </w:p>
    <w:p w14:paraId="23EAB548" w14:textId="0F2FC598" w:rsidR="001D3589" w:rsidRDefault="001D3589" w:rsidP="001D3589">
      <w:pPr>
        <w:pStyle w:val="Nidungvnbn"/>
      </w:pPr>
      <w:r>
        <w:t>Ta sẽ huấn luyện mô hình với 10 lần lặp lại toàn bộ tập huấn luyện. Mỗi lầ</w:t>
      </w:r>
      <w:r w:rsidR="000E1BAB">
        <w:t xml:space="preserve">n lặp tốn 2 giờ với GPU </w:t>
      </w:r>
      <w:r w:rsidR="000E1BAB" w:rsidRPr="000E1BAB">
        <w:t>Nvidia GeForce 940MX</w:t>
      </w:r>
      <w:r>
        <w:t xml:space="preserve">. </w:t>
      </w:r>
    </w:p>
    <w:p w14:paraId="7E3953AF" w14:textId="77777777" w:rsidR="001D3589" w:rsidRPr="00BE39FC" w:rsidRDefault="001D3589" w:rsidP="001D3589">
      <w:pPr>
        <w:pStyle w:val="HTMLPreformatted"/>
        <w:shd w:val="clear" w:color="auto" w:fill="F7F7F7"/>
        <w:wordWrap w:val="0"/>
        <w:rPr>
          <w:rStyle w:val="n"/>
          <w:color w:val="333333"/>
          <w:sz w:val="22"/>
          <w:szCs w:val="22"/>
        </w:rPr>
      </w:pPr>
    </w:p>
    <w:p w14:paraId="784C5A2E"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model_train</w:t>
      </w:r>
      <w:r w:rsidRPr="00BE39FC">
        <w:rPr>
          <w:rStyle w:val="o"/>
          <w:color w:val="666666"/>
          <w:sz w:val="22"/>
          <w:szCs w:val="22"/>
        </w:rPr>
        <w:t>.</w:t>
      </w:r>
      <w:r w:rsidRPr="00BE39FC">
        <w:rPr>
          <w:rStyle w:val="n"/>
          <w:color w:val="333333"/>
          <w:sz w:val="22"/>
          <w:szCs w:val="22"/>
        </w:rPr>
        <w:t>fit</w:t>
      </w:r>
      <w:r w:rsidRPr="00BE39FC">
        <w:rPr>
          <w:rStyle w:val="p"/>
          <w:color w:val="333333"/>
          <w:sz w:val="22"/>
          <w:szCs w:val="22"/>
        </w:rPr>
        <w:t>(</w:t>
      </w:r>
      <w:r w:rsidRPr="00BE39FC">
        <w:rPr>
          <w:rStyle w:val="n"/>
          <w:color w:val="333333"/>
          <w:sz w:val="22"/>
          <w:szCs w:val="22"/>
        </w:rPr>
        <w:t>x</w:t>
      </w:r>
      <w:r w:rsidRPr="00BE39FC">
        <w:rPr>
          <w:rStyle w:val="o"/>
          <w:color w:val="666666"/>
          <w:sz w:val="22"/>
          <w:szCs w:val="22"/>
        </w:rPr>
        <w:t>=</w:t>
      </w:r>
      <w:r w:rsidRPr="00BE39FC">
        <w:rPr>
          <w:rStyle w:val="n"/>
          <w:color w:val="333333"/>
          <w:sz w:val="22"/>
          <w:szCs w:val="22"/>
        </w:rPr>
        <w:t>x_data</w:t>
      </w:r>
      <w:r w:rsidRPr="00BE39FC">
        <w:rPr>
          <w:rStyle w:val="p"/>
          <w:color w:val="333333"/>
          <w:sz w:val="22"/>
          <w:szCs w:val="22"/>
        </w:rPr>
        <w:t>,</w:t>
      </w:r>
    </w:p>
    <w:p w14:paraId="242C8F6C"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y</w:t>
      </w:r>
      <w:r w:rsidRPr="00BE39FC">
        <w:rPr>
          <w:rStyle w:val="o"/>
          <w:color w:val="666666"/>
          <w:sz w:val="22"/>
          <w:szCs w:val="22"/>
        </w:rPr>
        <w:t>=</w:t>
      </w:r>
      <w:r w:rsidRPr="00BE39FC">
        <w:rPr>
          <w:rStyle w:val="n"/>
          <w:color w:val="333333"/>
          <w:sz w:val="22"/>
          <w:szCs w:val="22"/>
        </w:rPr>
        <w:t>y_data</w:t>
      </w:r>
      <w:r w:rsidRPr="00BE39FC">
        <w:rPr>
          <w:rStyle w:val="p"/>
          <w:color w:val="333333"/>
          <w:sz w:val="22"/>
          <w:szCs w:val="22"/>
        </w:rPr>
        <w:t>,</w:t>
      </w:r>
    </w:p>
    <w:p w14:paraId="5C86EDB0"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batch_size</w:t>
      </w:r>
      <w:r w:rsidRPr="00BE39FC">
        <w:rPr>
          <w:rStyle w:val="o"/>
          <w:color w:val="666666"/>
          <w:sz w:val="22"/>
          <w:szCs w:val="22"/>
        </w:rPr>
        <w:t>=</w:t>
      </w:r>
      <w:r w:rsidRPr="00BE39FC">
        <w:rPr>
          <w:rStyle w:val="mi"/>
          <w:color w:val="666666"/>
          <w:sz w:val="22"/>
          <w:szCs w:val="22"/>
        </w:rPr>
        <w:t>640</w:t>
      </w:r>
      <w:r w:rsidRPr="00BE39FC">
        <w:rPr>
          <w:rStyle w:val="p"/>
          <w:color w:val="333333"/>
          <w:sz w:val="22"/>
          <w:szCs w:val="22"/>
        </w:rPr>
        <w:t>,</w:t>
      </w:r>
    </w:p>
    <w:p w14:paraId="3F594F68"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epochs</w:t>
      </w:r>
      <w:r w:rsidRPr="00BE39FC">
        <w:rPr>
          <w:rStyle w:val="o"/>
          <w:color w:val="666666"/>
          <w:sz w:val="22"/>
          <w:szCs w:val="22"/>
        </w:rPr>
        <w:t>=</w:t>
      </w:r>
      <w:r w:rsidRPr="00BE39FC">
        <w:rPr>
          <w:rStyle w:val="mi"/>
          <w:color w:val="666666"/>
          <w:sz w:val="22"/>
          <w:szCs w:val="22"/>
        </w:rPr>
        <w:t>10</w:t>
      </w:r>
      <w:r w:rsidRPr="00BE39FC">
        <w:rPr>
          <w:rStyle w:val="p"/>
          <w:color w:val="333333"/>
          <w:sz w:val="22"/>
          <w:szCs w:val="22"/>
        </w:rPr>
        <w:t>,</w:t>
      </w:r>
      <w:bookmarkStart w:id="22" w:name="_GoBack"/>
      <w:bookmarkEnd w:id="22"/>
    </w:p>
    <w:p w14:paraId="604813C8"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validation_split</w:t>
      </w:r>
      <w:r w:rsidRPr="00BE39FC">
        <w:rPr>
          <w:rStyle w:val="o"/>
          <w:color w:val="666666"/>
          <w:sz w:val="22"/>
          <w:szCs w:val="22"/>
        </w:rPr>
        <w:t>=</w:t>
      </w:r>
      <w:r w:rsidRPr="00BE39FC">
        <w:rPr>
          <w:rStyle w:val="n"/>
          <w:color w:val="333333"/>
          <w:sz w:val="22"/>
          <w:szCs w:val="22"/>
        </w:rPr>
        <w:t>validation_split</w:t>
      </w:r>
      <w:r w:rsidRPr="00BE39FC">
        <w:rPr>
          <w:rStyle w:val="p"/>
          <w:color w:val="333333"/>
          <w:sz w:val="22"/>
          <w:szCs w:val="22"/>
        </w:rPr>
        <w:t>,</w:t>
      </w:r>
    </w:p>
    <w:p w14:paraId="482BD90A"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callbacks</w:t>
      </w:r>
      <w:r w:rsidRPr="00BE39FC">
        <w:rPr>
          <w:rStyle w:val="o"/>
          <w:color w:val="666666"/>
          <w:sz w:val="22"/>
          <w:szCs w:val="22"/>
        </w:rPr>
        <w:t>=</w:t>
      </w:r>
      <w:r w:rsidRPr="00BE39FC">
        <w:rPr>
          <w:rStyle w:val="n"/>
          <w:color w:val="333333"/>
          <w:sz w:val="22"/>
          <w:szCs w:val="22"/>
        </w:rPr>
        <w:t>callbacks</w:t>
      </w:r>
      <w:r w:rsidRPr="00BE39FC">
        <w:rPr>
          <w:rStyle w:val="p"/>
          <w:color w:val="333333"/>
          <w:sz w:val="22"/>
          <w:szCs w:val="22"/>
        </w:rPr>
        <w:t>)</w:t>
      </w:r>
    </w:p>
    <w:p w14:paraId="5532385D" w14:textId="77777777" w:rsidR="001D3589" w:rsidRDefault="001D3589" w:rsidP="001D3589">
      <w:pPr>
        <w:pStyle w:val="HTMLPreformatted"/>
        <w:shd w:val="clear" w:color="auto" w:fill="F7F7F7"/>
        <w:wordWrap w:val="0"/>
        <w:rPr>
          <w:color w:val="333333"/>
          <w:sz w:val="21"/>
          <w:szCs w:val="21"/>
        </w:rPr>
      </w:pPr>
    </w:p>
    <w:p w14:paraId="02A91890" w14:textId="77777777" w:rsidR="001D3589" w:rsidRPr="00BE39FC" w:rsidRDefault="001D3589" w:rsidP="001D3589">
      <w:pPr>
        <w:pStyle w:val="Nidungvnbn"/>
      </w:pPr>
    </w:p>
    <w:p w14:paraId="2C1FF872" w14:textId="2734D7C0" w:rsidR="001D3589" w:rsidRDefault="001D3589" w:rsidP="00BE3352">
      <w:pPr>
        <w:pStyle w:val="Tiumccp2"/>
        <w:outlineLvl w:val="2"/>
      </w:pPr>
      <w:bookmarkStart w:id="23" w:name="_Toc515617650"/>
      <w:r>
        <w:lastRenderedPageBreak/>
        <w:t>2.4.5 Tiến hành dịch</w:t>
      </w:r>
      <w:bookmarkEnd w:id="23"/>
    </w:p>
    <w:p w14:paraId="618B06BB" w14:textId="77777777" w:rsidR="001D3589" w:rsidRDefault="001D3589" w:rsidP="001D3589">
      <w:pPr>
        <w:pStyle w:val="Nidungvnbn"/>
      </w:pPr>
      <w:r>
        <w:t>Đầu tiên ta chuyển chuỗi input thành token.</w:t>
      </w:r>
    </w:p>
    <w:p w14:paraId="2D8E1232" w14:textId="77777777" w:rsidR="001D3589" w:rsidRDefault="001D3589" w:rsidP="001D3589">
      <w:pPr>
        <w:pStyle w:val="HTMLPreformatted"/>
        <w:shd w:val="clear" w:color="auto" w:fill="F7F7F7"/>
        <w:wordWrap w:val="0"/>
        <w:rPr>
          <w:rStyle w:val="n"/>
          <w:color w:val="333333"/>
          <w:sz w:val="21"/>
          <w:szCs w:val="21"/>
        </w:rPr>
      </w:pPr>
    </w:p>
    <w:p w14:paraId="3E5CCEF9"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Input_tokens</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tokenizer_src</w:t>
      </w:r>
      <w:r w:rsidRPr="00BE39FC">
        <w:rPr>
          <w:rStyle w:val="o"/>
          <w:color w:val="666666"/>
          <w:sz w:val="22"/>
          <w:szCs w:val="22"/>
        </w:rPr>
        <w:t>.</w:t>
      </w:r>
      <w:r w:rsidRPr="00BE39FC">
        <w:rPr>
          <w:rStyle w:val="n"/>
          <w:color w:val="333333"/>
          <w:sz w:val="22"/>
          <w:szCs w:val="22"/>
        </w:rPr>
        <w:t>text_to_tokens</w:t>
      </w:r>
      <w:r w:rsidRPr="00BE39FC">
        <w:rPr>
          <w:rStyle w:val="p"/>
          <w:color w:val="333333"/>
          <w:sz w:val="22"/>
          <w:szCs w:val="22"/>
        </w:rPr>
        <w:t>(</w:t>
      </w:r>
      <w:r w:rsidRPr="00BE39FC">
        <w:rPr>
          <w:rStyle w:val="n"/>
          <w:color w:val="333333"/>
          <w:sz w:val="22"/>
          <w:szCs w:val="22"/>
        </w:rPr>
        <w:t>text</w:t>
      </w:r>
      <w:r w:rsidRPr="00BE39FC">
        <w:rPr>
          <w:rStyle w:val="o"/>
          <w:color w:val="666666"/>
          <w:sz w:val="22"/>
          <w:szCs w:val="22"/>
        </w:rPr>
        <w:t>=</w:t>
      </w:r>
      <w:r w:rsidRPr="00BE39FC">
        <w:rPr>
          <w:rStyle w:val="n"/>
          <w:color w:val="333333"/>
          <w:sz w:val="22"/>
          <w:szCs w:val="22"/>
        </w:rPr>
        <w:t>input_text</w:t>
      </w:r>
      <w:r w:rsidRPr="00BE39FC">
        <w:rPr>
          <w:rStyle w:val="p"/>
          <w:color w:val="333333"/>
          <w:sz w:val="22"/>
          <w:szCs w:val="22"/>
        </w:rPr>
        <w:t>,</w:t>
      </w:r>
    </w:p>
    <w:p w14:paraId="097CF2E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reverse</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197EAC6F"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p>
    <w:p w14:paraId="2BA9DA1E" w14:textId="77777777" w:rsidR="001D3589" w:rsidRDefault="001D3589" w:rsidP="001D3589">
      <w:pPr>
        <w:pStyle w:val="Nidungvnbn"/>
      </w:pPr>
    </w:p>
    <w:p w14:paraId="2E2188CA" w14:textId="77777777" w:rsidR="001D3589" w:rsidRPr="001D3589" w:rsidRDefault="001D3589" w:rsidP="001D3589">
      <w:pPr>
        <w:pStyle w:val="Nidungvnbn"/>
      </w:pPr>
      <w:r w:rsidRPr="001D3589">
        <w:t>Tiếp theo ta lấy kết quả từ mô hình mã hóa làm trạng thái bắt đầu cho mô hình giải mã.</w:t>
      </w:r>
    </w:p>
    <w:p w14:paraId="578989B1"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p>
    <w:p w14:paraId="5274431C" w14:textId="77777777" w:rsidR="001D3589" w:rsidRDefault="001D3589" w:rsidP="001D3589">
      <w:pPr>
        <w:pStyle w:val="HTMLPreformatted"/>
        <w:shd w:val="clear" w:color="auto" w:fill="F7F7F7"/>
        <w:wordWrap w:val="0"/>
        <w:rPr>
          <w:color w:val="333333"/>
          <w:sz w:val="21"/>
          <w:szCs w:val="21"/>
        </w:rPr>
      </w:pPr>
      <w:r>
        <w:rPr>
          <w:rStyle w:val="n"/>
          <w:color w:val="333333"/>
          <w:sz w:val="21"/>
          <w:szCs w:val="21"/>
        </w:rPr>
        <w:t>initial_state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model_encoder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input_tokens</w:t>
      </w:r>
      <w:r>
        <w:rPr>
          <w:rStyle w:val="p"/>
          <w:color w:val="333333"/>
          <w:sz w:val="21"/>
          <w:szCs w:val="21"/>
        </w:rPr>
        <w:t>)</w:t>
      </w:r>
    </w:p>
    <w:p w14:paraId="513F7405" w14:textId="77777777" w:rsidR="001D3589" w:rsidRDefault="001D3589" w:rsidP="001D3589">
      <w:pPr>
        <w:pStyle w:val="Nidungvnbn"/>
      </w:pPr>
      <w:r>
        <w:t>Đây là vòng lặp để lấy ra kết quả dịch. Khi chưa gặp ký hiệu kết thúc “eeee” và số lượng token nhỏ hơn số lượng token tối đa.</w:t>
      </w:r>
    </w:p>
    <w:p w14:paraId="0A52BE69" w14:textId="77777777" w:rsidR="001D3589" w:rsidRDefault="001D3589" w:rsidP="001D3589">
      <w:pPr>
        <w:pStyle w:val="HTMLPreformatted"/>
        <w:shd w:val="clear" w:color="auto" w:fill="F7F7F7"/>
        <w:wordWrap w:val="0"/>
        <w:rPr>
          <w:color w:val="333333"/>
          <w:sz w:val="21"/>
          <w:szCs w:val="21"/>
        </w:rPr>
      </w:pPr>
      <w:r>
        <w:rPr>
          <w:rStyle w:val="k"/>
          <w:b/>
          <w:bCs/>
          <w:color w:val="008000"/>
          <w:sz w:val="21"/>
          <w:szCs w:val="21"/>
        </w:rPr>
        <w:t>while</w:t>
      </w:r>
      <w:r>
        <w:rPr>
          <w:color w:val="333333"/>
          <w:sz w:val="21"/>
          <w:szCs w:val="21"/>
        </w:rPr>
        <w:t xml:space="preserve"> </w:t>
      </w:r>
      <w:r>
        <w:rPr>
          <w:rStyle w:val="n"/>
          <w:color w:val="333333"/>
          <w:sz w:val="21"/>
          <w:szCs w:val="21"/>
        </w:rPr>
        <w:t>token_int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token_end</w:t>
      </w:r>
      <w:r>
        <w:rPr>
          <w:color w:val="333333"/>
          <w:sz w:val="21"/>
          <w:szCs w:val="21"/>
        </w:rPr>
        <w:t xml:space="preserve"> </w:t>
      </w:r>
      <w:r>
        <w:rPr>
          <w:rStyle w:val="ow"/>
          <w:b/>
          <w:bCs/>
          <w:color w:val="AA22FF"/>
          <w:sz w:val="21"/>
          <w:szCs w:val="21"/>
        </w:rPr>
        <w:t>and</w:t>
      </w:r>
      <w:r>
        <w:rPr>
          <w:color w:val="333333"/>
          <w:sz w:val="21"/>
          <w:szCs w:val="21"/>
        </w:rPr>
        <w:t xml:space="preserve"> </w:t>
      </w:r>
      <w:r>
        <w:rPr>
          <w:rStyle w:val="n"/>
          <w:color w:val="333333"/>
          <w:sz w:val="21"/>
          <w:szCs w:val="21"/>
        </w:rPr>
        <w:t>count_tokens</w:t>
      </w:r>
      <w:r>
        <w:rPr>
          <w:color w:val="333333"/>
          <w:sz w:val="21"/>
          <w:szCs w:val="21"/>
        </w:rPr>
        <w:t xml:space="preserve"> </w:t>
      </w:r>
      <w:r>
        <w:rPr>
          <w:rStyle w:val="o"/>
          <w:color w:val="666666"/>
          <w:sz w:val="21"/>
          <w:szCs w:val="21"/>
        </w:rPr>
        <w:t>&lt;</w:t>
      </w:r>
      <w:r>
        <w:rPr>
          <w:color w:val="333333"/>
          <w:sz w:val="21"/>
          <w:szCs w:val="21"/>
        </w:rPr>
        <w:t xml:space="preserve"> </w:t>
      </w:r>
      <w:r>
        <w:rPr>
          <w:rStyle w:val="n"/>
          <w:color w:val="333333"/>
          <w:sz w:val="21"/>
          <w:szCs w:val="21"/>
        </w:rPr>
        <w:t>max_tokens</w:t>
      </w:r>
      <w:r>
        <w:rPr>
          <w:rStyle w:val="p"/>
          <w:color w:val="333333"/>
          <w:sz w:val="21"/>
          <w:szCs w:val="21"/>
        </w:rPr>
        <w:t>:</w:t>
      </w:r>
    </w:p>
    <w:p w14:paraId="235F6669"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Cập nhật token tiếp theo cho mô hình để giải mã</w:t>
      </w:r>
    </w:p>
    <w:p w14:paraId="1DE8A0B0"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Trong vòng lặp đầu tiên token sẽ là “ssss”</w:t>
      </w:r>
    </w:p>
    <w:p w14:paraId="006951EA"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decoder_input_data</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count_tokens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token_int</w:t>
      </w:r>
    </w:p>
    <w:p w14:paraId="6378268B" w14:textId="77777777" w:rsidR="001D3589" w:rsidRDefault="001D3589" w:rsidP="001D3589">
      <w:pPr>
        <w:pStyle w:val="HTMLPreformatted"/>
        <w:shd w:val="clear" w:color="auto" w:fill="F7F7F7"/>
        <w:wordWrap w:val="0"/>
        <w:rPr>
          <w:color w:val="333333"/>
          <w:sz w:val="21"/>
          <w:szCs w:val="21"/>
        </w:rPr>
      </w:pPr>
    </w:p>
    <w:p w14:paraId="136B869B"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x_data</w:t>
      </w:r>
      <w:r>
        <w:rPr>
          <w:color w:val="333333"/>
          <w:sz w:val="21"/>
          <w:szCs w:val="21"/>
        </w:rPr>
        <w:t xml:space="preserve"> </w:t>
      </w:r>
      <w:r>
        <w:rPr>
          <w:rStyle w:val="o"/>
          <w:color w:val="666666"/>
          <w:sz w:val="21"/>
          <w:szCs w:val="21"/>
        </w:rPr>
        <w:t>=</w:t>
      </w:r>
      <w:r>
        <w:rPr>
          <w:color w:val="333333"/>
          <w:sz w:val="21"/>
          <w:szCs w:val="21"/>
        </w:rPr>
        <w:t xml:space="preserve"> \</w:t>
      </w:r>
    </w:p>
    <w:p w14:paraId="1F179D96"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68053C96"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'decoder_initial_state'</w:t>
      </w:r>
      <w:r>
        <w:rPr>
          <w:rStyle w:val="p"/>
          <w:color w:val="333333"/>
          <w:sz w:val="21"/>
          <w:szCs w:val="21"/>
        </w:rPr>
        <w:t>:</w:t>
      </w:r>
      <w:r>
        <w:rPr>
          <w:color w:val="333333"/>
          <w:sz w:val="21"/>
          <w:szCs w:val="21"/>
        </w:rPr>
        <w:t xml:space="preserve"> </w:t>
      </w:r>
      <w:r>
        <w:rPr>
          <w:rStyle w:val="n"/>
          <w:color w:val="333333"/>
          <w:sz w:val="21"/>
          <w:szCs w:val="21"/>
        </w:rPr>
        <w:t>initial_state</w:t>
      </w:r>
      <w:r>
        <w:rPr>
          <w:rStyle w:val="p"/>
          <w:color w:val="333333"/>
          <w:sz w:val="21"/>
          <w:szCs w:val="21"/>
        </w:rPr>
        <w:t>,</w:t>
      </w:r>
    </w:p>
    <w:p w14:paraId="2BF23011"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'decoder_input'</w:t>
      </w:r>
      <w:r>
        <w:rPr>
          <w:rStyle w:val="p"/>
          <w:color w:val="333333"/>
          <w:sz w:val="21"/>
          <w:szCs w:val="21"/>
        </w:rPr>
        <w:t>:</w:t>
      </w:r>
      <w:r>
        <w:rPr>
          <w:color w:val="333333"/>
          <w:sz w:val="21"/>
          <w:szCs w:val="21"/>
        </w:rPr>
        <w:t xml:space="preserve"> </w:t>
      </w:r>
      <w:r>
        <w:rPr>
          <w:rStyle w:val="n"/>
          <w:color w:val="333333"/>
          <w:sz w:val="21"/>
          <w:szCs w:val="21"/>
        </w:rPr>
        <w:t>decoder_input_data</w:t>
      </w:r>
    </w:p>
    <w:p w14:paraId="052AD365" w14:textId="77777777" w:rsidR="001D3589" w:rsidRDefault="001D3589" w:rsidP="001D3589">
      <w:pPr>
        <w:pStyle w:val="HTMLPreformatted"/>
        <w:shd w:val="clear" w:color="auto" w:fill="F7F7F7"/>
        <w:wordWrap w:val="0"/>
        <w:rPr>
          <w:rStyle w:val="p"/>
          <w:color w:val="333333"/>
          <w:sz w:val="21"/>
          <w:szCs w:val="21"/>
        </w:rPr>
      </w:pPr>
      <w:r>
        <w:rPr>
          <w:color w:val="333333"/>
          <w:sz w:val="21"/>
          <w:szCs w:val="21"/>
        </w:rPr>
        <w:t xml:space="preserve">        </w:t>
      </w:r>
      <w:r>
        <w:rPr>
          <w:rStyle w:val="p"/>
          <w:color w:val="333333"/>
          <w:sz w:val="21"/>
          <w:szCs w:val="21"/>
        </w:rPr>
        <w:t>}</w:t>
      </w:r>
    </w:p>
    <w:p w14:paraId="56FC8DA6" w14:textId="77777777" w:rsidR="001D3589" w:rsidRDefault="001D3589" w:rsidP="001D3589">
      <w:pPr>
        <w:pStyle w:val="HTMLPreformatted"/>
        <w:shd w:val="clear" w:color="auto" w:fill="F7F7F7"/>
        <w:wordWrap w:val="0"/>
        <w:rPr>
          <w:color w:val="333333"/>
          <w:sz w:val="21"/>
          <w:szCs w:val="21"/>
        </w:rPr>
      </w:pPr>
    </w:p>
    <w:p w14:paraId="31D30FD8"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Lấy kết quả dự đoán từ mô hình giải mã cho token input.</w:t>
      </w:r>
    </w:p>
    <w:p w14:paraId="09139296"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decoder_output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model_decoder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x_data</w:t>
      </w:r>
      <w:r>
        <w:rPr>
          <w:rStyle w:val="p"/>
          <w:color w:val="333333"/>
          <w:sz w:val="21"/>
          <w:szCs w:val="21"/>
        </w:rPr>
        <w:t>)</w:t>
      </w:r>
    </w:p>
    <w:p w14:paraId="4EEB320C" w14:textId="77777777" w:rsidR="001D3589" w:rsidRDefault="001D3589" w:rsidP="001D3589">
      <w:pPr>
        <w:pStyle w:val="HTMLPreformatted"/>
        <w:shd w:val="clear" w:color="auto" w:fill="F7F7F7"/>
        <w:wordWrap w:val="0"/>
        <w:rPr>
          <w:color w:val="333333"/>
          <w:sz w:val="21"/>
          <w:szCs w:val="21"/>
        </w:rPr>
      </w:pPr>
    </w:p>
    <w:p w14:paraId="2FEBE0FC"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Lấy token được dự đoán sau cùng dưới dạng one-hot array.</w:t>
      </w:r>
    </w:p>
    <w:p w14:paraId="0722E93C"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token_onehot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decoder_output</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count_tokens</w:t>
      </w:r>
      <w:r>
        <w:rPr>
          <w:rStyle w:val="p"/>
          <w:color w:val="333333"/>
          <w:sz w:val="21"/>
          <w:szCs w:val="21"/>
        </w:rPr>
        <w:t>,</w:t>
      </w:r>
      <w:r>
        <w:rPr>
          <w:color w:val="333333"/>
          <w:sz w:val="21"/>
          <w:szCs w:val="21"/>
        </w:rPr>
        <w:t xml:space="preserve"> </w:t>
      </w:r>
      <w:r>
        <w:rPr>
          <w:rStyle w:val="p"/>
          <w:color w:val="333333"/>
          <w:sz w:val="21"/>
          <w:szCs w:val="21"/>
        </w:rPr>
        <w:t>:]</w:t>
      </w:r>
    </w:p>
    <w:p w14:paraId="615A536C"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p>
    <w:p w14:paraId="613F5204"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Chuyển đổi thành integer-token.</w:t>
      </w:r>
    </w:p>
    <w:p w14:paraId="553A3FFD"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token_int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argmax</w:t>
      </w:r>
      <w:r>
        <w:rPr>
          <w:rStyle w:val="p"/>
          <w:color w:val="333333"/>
          <w:sz w:val="21"/>
          <w:szCs w:val="21"/>
        </w:rPr>
        <w:t>(</w:t>
      </w:r>
      <w:r>
        <w:rPr>
          <w:rStyle w:val="n"/>
          <w:color w:val="333333"/>
          <w:sz w:val="21"/>
          <w:szCs w:val="21"/>
        </w:rPr>
        <w:t>token_onehot</w:t>
      </w:r>
      <w:r>
        <w:rPr>
          <w:rStyle w:val="p"/>
          <w:color w:val="333333"/>
          <w:sz w:val="21"/>
          <w:szCs w:val="21"/>
        </w:rPr>
        <w:t>)</w:t>
      </w:r>
    </w:p>
    <w:p w14:paraId="36B5B343" w14:textId="77777777" w:rsidR="001D3589" w:rsidRDefault="001D3589" w:rsidP="001D3589">
      <w:pPr>
        <w:pStyle w:val="HTMLPreformatted"/>
        <w:shd w:val="clear" w:color="auto" w:fill="F7F7F7"/>
        <w:wordWrap w:val="0"/>
        <w:rPr>
          <w:color w:val="333333"/>
          <w:sz w:val="21"/>
          <w:szCs w:val="21"/>
        </w:rPr>
      </w:pPr>
    </w:p>
    <w:p w14:paraId="73AAEFD2"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Ánh xạ integer-token thành từ.</w:t>
      </w:r>
    </w:p>
    <w:p w14:paraId="7FBF4D5C"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sampled_word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tokenizer_dest</w:t>
      </w:r>
      <w:r>
        <w:rPr>
          <w:rStyle w:val="o"/>
          <w:color w:val="666666"/>
          <w:sz w:val="21"/>
          <w:szCs w:val="21"/>
        </w:rPr>
        <w:t>.</w:t>
      </w:r>
      <w:r>
        <w:rPr>
          <w:rStyle w:val="n"/>
          <w:color w:val="333333"/>
          <w:sz w:val="21"/>
          <w:szCs w:val="21"/>
        </w:rPr>
        <w:t>token_to_word</w:t>
      </w:r>
      <w:r>
        <w:rPr>
          <w:rStyle w:val="p"/>
          <w:color w:val="333333"/>
          <w:sz w:val="21"/>
          <w:szCs w:val="21"/>
        </w:rPr>
        <w:t>(</w:t>
      </w:r>
      <w:r>
        <w:rPr>
          <w:rStyle w:val="n"/>
          <w:color w:val="333333"/>
          <w:sz w:val="21"/>
          <w:szCs w:val="21"/>
        </w:rPr>
        <w:t>token_int</w:t>
      </w:r>
      <w:r>
        <w:rPr>
          <w:rStyle w:val="p"/>
          <w:color w:val="333333"/>
          <w:sz w:val="21"/>
          <w:szCs w:val="21"/>
        </w:rPr>
        <w:t>)</w:t>
      </w:r>
    </w:p>
    <w:p w14:paraId="6907CF36" w14:textId="77777777" w:rsidR="001D3589" w:rsidRDefault="001D3589" w:rsidP="001D3589">
      <w:pPr>
        <w:pStyle w:val="HTMLPreformatted"/>
        <w:shd w:val="clear" w:color="auto" w:fill="F7F7F7"/>
        <w:wordWrap w:val="0"/>
        <w:rPr>
          <w:color w:val="333333"/>
          <w:sz w:val="21"/>
          <w:szCs w:val="21"/>
        </w:rPr>
      </w:pPr>
    </w:p>
    <w:p w14:paraId="6BA53025"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Thêm từ vừa được ánh xạ vào output-text.</w:t>
      </w:r>
    </w:p>
    <w:p w14:paraId="3B34DA00"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output_text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sampled_word</w:t>
      </w:r>
    </w:p>
    <w:p w14:paraId="759C14D4" w14:textId="77777777" w:rsidR="001D3589" w:rsidRDefault="001D3589" w:rsidP="001D3589">
      <w:pPr>
        <w:pStyle w:val="HTMLPreformatted"/>
        <w:shd w:val="clear" w:color="auto" w:fill="F7F7F7"/>
        <w:wordWrap w:val="0"/>
        <w:rPr>
          <w:color w:val="333333"/>
          <w:sz w:val="21"/>
          <w:szCs w:val="21"/>
        </w:rPr>
      </w:pPr>
    </w:p>
    <w:p w14:paraId="7FD7F941"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count_tokens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p>
    <w:p w14:paraId="1B8236B7" w14:textId="77777777" w:rsidR="001D3589" w:rsidRDefault="001D3589" w:rsidP="001D3589">
      <w:pPr>
        <w:pStyle w:val="HTMLPreformatted"/>
        <w:shd w:val="clear" w:color="auto" w:fill="F7F7F7"/>
        <w:wordWrap w:val="0"/>
        <w:rPr>
          <w:color w:val="333333"/>
          <w:sz w:val="21"/>
          <w:szCs w:val="21"/>
        </w:rPr>
      </w:pPr>
    </w:p>
    <w:p w14:paraId="7F4F01C7" w14:textId="77777777" w:rsidR="001D3589" w:rsidRDefault="001D3589">
      <w:pPr>
        <w:spacing w:after="200" w:line="276" w:lineRule="auto"/>
        <w:rPr>
          <w:b/>
          <w:i/>
          <w:sz w:val="28"/>
          <w:szCs w:val="26"/>
        </w:rPr>
      </w:pPr>
      <w:r>
        <w:br w:type="page"/>
      </w:r>
    </w:p>
    <w:p w14:paraId="6D79C6F2" w14:textId="7D27EA28" w:rsidR="001D3589" w:rsidRDefault="001D3589" w:rsidP="00BE3352">
      <w:pPr>
        <w:pStyle w:val="Tiumccp2"/>
        <w:outlineLvl w:val="2"/>
      </w:pPr>
      <w:bookmarkStart w:id="24" w:name="_Toc515617651"/>
      <w:r>
        <w:lastRenderedPageBreak/>
        <w:t>2.4.6 Thực nghiệm dịch</w:t>
      </w:r>
      <w:bookmarkEnd w:id="24"/>
    </w:p>
    <w:p w14:paraId="73D22227" w14:textId="77777777" w:rsidR="001D3589" w:rsidRDefault="001D3589" w:rsidP="001D3589">
      <w:pPr>
        <w:pStyle w:val="Nidungvnbn"/>
        <w:ind w:left="720" w:firstLine="0"/>
      </w:pPr>
      <w:r>
        <w:t>Dịch một mẫu ví dụ trong tập huấn luyện.</w:t>
      </w:r>
    </w:p>
    <w:p w14:paraId="5F753644" w14:textId="5888D33F" w:rsidR="001D3589" w:rsidRDefault="007A5B4E" w:rsidP="001D3589">
      <w:pPr>
        <w:pStyle w:val="Nidungvnbn"/>
        <w:ind w:left="720" w:firstLine="0"/>
      </w:pPr>
      <w:r>
        <w:rPr>
          <w:noProof/>
        </w:rPr>
        <w:drawing>
          <wp:inline distT="0" distB="0" distL="0" distR="0" wp14:anchorId="141D0EE0" wp14:editId="47DEC017">
            <wp:extent cx="5791835" cy="1540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540510"/>
                    </a:xfrm>
                    <a:prstGeom prst="rect">
                      <a:avLst/>
                    </a:prstGeom>
                  </pic:spPr>
                </pic:pic>
              </a:graphicData>
            </a:graphic>
          </wp:inline>
        </w:drawing>
      </w:r>
    </w:p>
    <w:p w14:paraId="2EAFB189" w14:textId="77777777" w:rsidR="001D3589" w:rsidRDefault="001D3589" w:rsidP="001D3589">
      <w:pPr>
        <w:pStyle w:val="Nidungvnbn"/>
        <w:ind w:left="720" w:firstLine="0"/>
      </w:pPr>
      <w:r>
        <w:t>Dịch một câu không có trong tập huấn luyện.</w:t>
      </w:r>
    </w:p>
    <w:p w14:paraId="253A9EA7" w14:textId="77777777" w:rsidR="001D3589" w:rsidRDefault="001D3589" w:rsidP="001D3589">
      <w:pPr>
        <w:pStyle w:val="Nidungvnbn"/>
        <w:ind w:left="720" w:firstLine="0"/>
      </w:pPr>
    </w:p>
    <w:p w14:paraId="0A25053E" w14:textId="77777777" w:rsidR="00BE3352" w:rsidRDefault="00527896" w:rsidP="00BE3352">
      <w:pPr>
        <w:pStyle w:val="Tiumccp2"/>
        <w:jc w:val="center"/>
      </w:pPr>
      <w:r>
        <w:rPr>
          <w:noProof/>
        </w:rPr>
        <w:drawing>
          <wp:inline distT="0" distB="0" distL="0" distR="0" wp14:anchorId="3AF4D3D3" wp14:editId="1A2F3599">
            <wp:extent cx="5791835" cy="1015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1015365"/>
                    </a:xfrm>
                    <a:prstGeom prst="rect">
                      <a:avLst/>
                    </a:prstGeom>
                  </pic:spPr>
                </pic:pic>
              </a:graphicData>
            </a:graphic>
          </wp:inline>
        </w:drawing>
      </w:r>
    </w:p>
    <w:p w14:paraId="3D437BE1" w14:textId="77777777" w:rsidR="00BE3352" w:rsidRDefault="00BE3352" w:rsidP="000B7752">
      <w:pPr>
        <w:pStyle w:val="Tiumccp2"/>
      </w:pPr>
    </w:p>
    <w:p w14:paraId="48AE5F96" w14:textId="4946D418" w:rsidR="000B7752" w:rsidRDefault="000B7752" w:rsidP="00BE3352">
      <w:pPr>
        <w:pStyle w:val="Tiumccp2"/>
        <w:outlineLvl w:val="2"/>
      </w:pPr>
      <w:bookmarkStart w:id="25" w:name="_Toc515617652"/>
      <w:r>
        <w:t>2.4.7 Hướng dẫn sử dụng</w:t>
      </w:r>
      <w:bookmarkEnd w:id="25"/>
    </w:p>
    <w:p w14:paraId="6495D4A2" w14:textId="55919E14" w:rsidR="000B7752" w:rsidRDefault="000B7752" w:rsidP="000B7752">
      <w:pPr>
        <w:pStyle w:val="Nidungvnbn"/>
      </w:pPr>
      <w:r>
        <w:t xml:space="preserve">Chạy file </w:t>
      </w:r>
      <w:r w:rsidRPr="000B7752">
        <w:t>Translate</w:t>
      </w:r>
      <w:r>
        <w:t>.py:</w:t>
      </w:r>
    </w:p>
    <w:p w14:paraId="630B2E34" w14:textId="77777777" w:rsidR="000B7752" w:rsidRDefault="000B7752" w:rsidP="000B7752">
      <w:r>
        <w:rPr>
          <w:noProof/>
        </w:rPr>
        <w:drawing>
          <wp:inline distT="0" distB="0" distL="0" distR="0" wp14:anchorId="0A672152" wp14:editId="317603A2">
            <wp:extent cx="5699760" cy="1592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9760" cy="1592580"/>
                    </a:xfrm>
                    <a:prstGeom prst="rect">
                      <a:avLst/>
                    </a:prstGeom>
                    <a:noFill/>
                    <a:ln>
                      <a:noFill/>
                    </a:ln>
                  </pic:spPr>
                </pic:pic>
              </a:graphicData>
            </a:graphic>
          </wp:inline>
        </w:drawing>
      </w:r>
    </w:p>
    <w:p w14:paraId="4DDDCC2E" w14:textId="77777777" w:rsidR="000B7752" w:rsidRDefault="000B7752" w:rsidP="000B7752">
      <w:pPr>
        <w:pStyle w:val="Nidungvnbn"/>
      </w:pPr>
    </w:p>
    <w:p w14:paraId="78CFA789" w14:textId="77777777" w:rsidR="000B7752" w:rsidRDefault="000B7752">
      <w:pPr>
        <w:spacing w:after="200" w:line="276" w:lineRule="auto"/>
        <w:rPr>
          <w:sz w:val="26"/>
          <w:szCs w:val="26"/>
        </w:rPr>
      </w:pPr>
      <w:r>
        <w:br w:type="page"/>
      </w:r>
    </w:p>
    <w:p w14:paraId="3EF87B8C" w14:textId="50EEEB8F" w:rsidR="000B7752" w:rsidRDefault="000B7752" w:rsidP="000B7752">
      <w:pPr>
        <w:pStyle w:val="Nidungvnbn"/>
      </w:pPr>
      <w:r>
        <w:lastRenderedPageBreak/>
        <w:t>Chờ một lúc để chương trình load dữ liệu:</w:t>
      </w:r>
    </w:p>
    <w:p w14:paraId="5DA890F6" w14:textId="77777777" w:rsidR="000B7752" w:rsidRDefault="000B7752" w:rsidP="000B7752">
      <w:r>
        <w:rPr>
          <w:noProof/>
        </w:rPr>
        <w:drawing>
          <wp:anchor distT="0" distB="0" distL="114300" distR="114300" simplePos="0" relativeHeight="251660288" behindDoc="0" locked="0" layoutInCell="1" allowOverlap="1" wp14:anchorId="17762436" wp14:editId="2A57F499">
            <wp:simplePos x="914400" y="3489960"/>
            <wp:positionH relativeFrom="column">
              <wp:align>left</wp:align>
            </wp:positionH>
            <wp:positionV relativeFrom="paragraph">
              <wp:align>top</wp:align>
            </wp:positionV>
            <wp:extent cx="5943600" cy="52666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5266690"/>
                    </a:xfrm>
                    <a:prstGeom prst="rect">
                      <a:avLst/>
                    </a:prstGeom>
                  </pic:spPr>
                </pic:pic>
              </a:graphicData>
            </a:graphic>
          </wp:anchor>
        </w:drawing>
      </w:r>
      <w:r>
        <w:br w:type="textWrapping" w:clear="all"/>
      </w:r>
    </w:p>
    <w:p w14:paraId="459D7A9E" w14:textId="77777777" w:rsidR="000B7752" w:rsidRDefault="000B7752">
      <w:pPr>
        <w:spacing w:after="200" w:line="276" w:lineRule="auto"/>
        <w:rPr>
          <w:sz w:val="26"/>
          <w:szCs w:val="26"/>
        </w:rPr>
      </w:pPr>
      <w:r>
        <w:br w:type="page"/>
      </w:r>
    </w:p>
    <w:p w14:paraId="26CE04CF" w14:textId="12864F50" w:rsidR="000B7752" w:rsidRDefault="000B7752" w:rsidP="000B7752">
      <w:pPr>
        <w:pStyle w:val="Nidungvnbn"/>
      </w:pPr>
      <w:r>
        <w:lastRenderedPageBreak/>
        <w:t xml:space="preserve"> Dịch một câu nhập từ bàn phím:</w:t>
      </w:r>
    </w:p>
    <w:p w14:paraId="489B5210" w14:textId="4575CEF9" w:rsidR="000B7752" w:rsidRDefault="000B7752" w:rsidP="000B7752">
      <w:pPr>
        <w:pStyle w:val="Nidungvnbn"/>
        <w:ind w:left="720"/>
      </w:pPr>
      <w:r>
        <w:t>- Dịch một mẫu ví dụ trong tập huấn luyện.</w:t>
      </w:r>
    </w:p>
    <w:p w14:paraId="09A819FD" w14:textId="77777777" w:rsidR="000B7752" w:rsidRDefault="000B7752" w:rsidP="000B7752">
      <w:pPr>
        <w:pStyle w:val="Nidungvnbn"/>
        <w:ind w:left="720" w:firstLine="0"/>
      </w:pPr>
      <w:r>
        <w:rPr>
          <w:noProof/>
        </w:rPr>
        <w:drawing>
          <wp:inline distT="0" distB="0" distL="0" distR="0" wp14:anchorId="0B4F6847" wp14:editId="00602558">
            <wp:extent cx="5791835" cy="1540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540510"/>
                    </a:xfrm>
                    <a:prstGeom prst="rect">
                      <a:avLst/>
                    </a:prstGeom>
                  </pic:spPr>
                </pic:pic>
              </a:graphicData>
            </a:graphic>
          </wp:inline>
        </w:drawing>
      </w:r>
    </w:p>
    <w:p w14:paraId="10F9C126" w14:textId="5391FC8C" w:rsidR="000B7752" w:rsidRDefault="000B7752" w:rsidP="000B7752">
      <w:pPr>
        <w:pStyle w:val="Nidungvnbn"/>
        <w:ind w:left="720"/>
      </w:pPr>
      <w:r>
        <w:t>- Dịch một câu không có trong tập huấn luyện.</w:t>
      </w:r>
    </w:p>
    <w:p w14:paraId="58739829" w14:textId="77777777" w:rsidR="000B7752" w:rsidRDefault="000B7752" w:rsidP="000B7752">
      <w:pPr>
        <w:pStyle w:val="Nidungvnbn"/>
        <w:ind w:left="720" w:firstLine="0"/>
      </w:pPr>
    </w:p>
    <w:p w14:paraId="65A13010" w14:textId="77777777" w:rsidR="000B7752" w:rsidRDefault="000B7752" w:rsidP="000B7752">
      <w:pPr>
        <w:pStyle w:val="Nidungvnbn"/>
        <w:ind w:left="720" w:firstLine="0"/>
      </w:pPr>
      <w:r>
        <w:rPr>
          <w:noProof/>
        </w:rPr>
        <w:drawing>
          <wp:inline distT="0" distB="0" distL="0" distR="0" wp14:anchorId="03854144" wp14:editId="2A258C32">
            <wp:extent cx="5791835" cy="1015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1015365"/>
                    </a:xfrm>
                    <a:prstGeom prst="rect">
                      <a:avLst/>
                    </a:prstGeom>
                  </pic:spPr>
                </pic:pic>
              </a:graphicData>
            </a:graphic>
          </wp:inline>
        </w:drawing>
      </w:r>
    </w:p>
    <w:p w14:paraId="73BDC77A" w14:textId="3077C662" w:rsidR="000B7752" w:rsidRDefault="000B7752" w:rsidP="000B7752">
      <w:pPr>
        <w:pStyle w:val="Nidungvnbn"/>
      </w:pPr>
      <w:r>
        <w:t>Dịch từ file</w:t>
      </w:r>
    </w:p>
    <w:p w14:paraId="529A8237" w14:textId="22927BC0" w:rsidR="000B7752" w:rsidRDefault="000B7752" w:rsidP="000B7752">
      <w:pPr>
        <w:pStyle w:val="Nidungvnbn"/>
        <w:ind w:left="720"/>
      </w:pPr>
      <w:r>
        <w:t>- Nhập dữ liệu vào file input.txt.</w:t>
      </w:r>
    </w:p>
    <w:p w14:paraId="0C824B3B" w14:textId="77777777" w:rsidR="000B7752" w:rsidRDefault="000B7752" w:rsidP="000B7752">
      <w:pPr>
        <w:spacing w:after="200" w:line="276" w:lineRule="auto"/>
        <w:rPr>
          <w:sz w:val="28"/>
          <w:szCs w:val="26"/>
        </w:rPr>
      </w:pPr>
      <w:r>
        <w:rPr>
          <w:noProof/>
        </w:rPr>
        <w:drawing>
          <wp:inline distT="0" distB="0" distL="0" distR="0" wp14:anchorId="7D802EBE" wp14:editId="398E1B1C">
            <wp:extent cx="5181600" cy="1211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1600" cy="1211580"/>
                    </a:xfrm>
                    <a:prstGeom prst="rect">
                      <a:avLst/>
                    </a:prstGeom>
                  </pic:spPr>
                </pic:pic>
              </a:graphicData>
            </a:graphic>
          </wp:inline>
        </w:drawing>
      </w:r>
    </w:p>
    <w:p w14:paraId="7D8CC257" w14:textId="77777777" w:rsidR="000B7752" w:rsidRDefault="000B7752" w:rsidP="000B7752">
      <w:r>
        <w:rPr>
          <w:noProof/>
        </w:rPr>
        <w:lastRenderedPageBreak/>
        <w:drawing>
          <wp:inline distT="0" distB="0" distL="0" distR="0" wp14:anchorId="1BB2C895" wp14:editId="34C5B394">
            <wp:extent cx="5943600" cy="210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01850"/>
                    </a:xfrm>
                    <a:prstGeom prst="rect">
                      <a:avLst/>
                    </a:prstGeom>
                  </pic:spPr>
                </pic:pic>
              </a:graphicData>
            </a:graphic>
          </wp:inline>
        </w:drawing>
      </w:r>
    </w:p>
    <w:p w14:paraId="285A2E44" w14:textId="77777777" w:rsidR="000B7752" w:rsidRDefault="000B7752">
      <w:pPr>
        <w:spacing w:after="200" w:line="276" w:lineRule="auto"/>
        <w:rPr>
          <w:sz w:val="26"/>
          <w:szCs w:val="26"/>
        </w:rPr>
      </w:pPr>
      <w:r>
        <w:br w:type="page"/>
      </w:r>
    </w:p>
    <w:p w14:paraId="1C086E61" w14:textId="68A23603" w:rsidR="000B7752" w:rsidRDefault="000B7752" w:rsidP="000B7752">
      <w:pPr>
        <w:pStyle w:val="Nidungvnbn"/>
        <w:ind w:left="720"/>
      </w:pPr>
      <w:r>
        <w:lastRenderedPageBreak/>
        <w:t>- Gọi hàm translate_from_file().</w:t>
      </w:r>
    </w:p>
    <w:p w14:paraId="0A7F52F0" w14:textId="77777777" w:rsidR="000B7752" w:rsidRDefault="000B7752" w:rsidP="000B7752">
      <w:r>
        <w:rPr>
          <w:noProof/>
        </w:rPr>
        <w:drawing>
          <wp:inline distT="0" distB="0" distL="0" distR="0" wp14:anchorId="1F86F821" wp14:editId="17E9C8C8">
            <wp:extent cx="6474595" cy="67284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8974" cy="6733011"/>
                    </a:xfrm>
                    <a:prstGeom prst="rect">
                      <a:avLst/>
                    </a:prstGeom>
                  </pic:spPr>
                </pic:pic>
              </a:graphicData>
            </a:graphic>
          </wp:inline>
        </w:drawing>
      </w:r>
    </w:p>
    <w:p w14:paraId="519D708B" w14:textId="77777777" w:rsidR="000B7752" w:rsidRDefault="000B7752" w:rsidP="000B7752"/>
    <w:p w14:paraId="1FF3568B" w14:textId="77777777" w:rsidR="000B7752" w:rsidRDefault="000B7752" w:rsidP="000B7752"/>
    <w:p w14:paraId="554BE85D" w14:textId="77777777" w:rsidR="000B7752" w:rsidRDefault="000B7752" w:rsidP="000B7752"/>
    <w:p w14:paraId="5C1E17C4" w14:textId="77777777" w:rsidR="000B7752" w:rsidRDefault="000B7752" w:rsidP="000B7752"/>
    <w:p w14:paraId="0982AE32" w14:textId="77777777" w:rsidR="000B7752" w:rsidRDefault="000B7752" w:rsidP="000B7752"/>
    <w:p w14:paraId="75616E88" w14:textId="77777777" w:rsidR="000B7752" w:rsidRDefault="000B7752" w:rsidP="000B7752"/>
    <w:p w14:paraId="35DA445A" w14:textId="31FEF2F3" w:rsidR="000B7752" w:rsidRDefault="000B7752" w:rsidP="000B7752">
      <w:pPr>
        <w:pStyle w:val="Nidungvnbn"/>
        <w:ind w:left="720"/>
      </w:pPr>
      <w:r>
        <w:t>- Dữ liệu dịch sẽ được ghi ra file output.txt.</w:t>
      </w:r>
    </w:p>
    <w:p w14:paraId="117D0EBC" w14:textId="77777777" w:rsidR="000B7752" w:rsidRDefault="000B7752" w:rsidP="000B7752">
      <w:r>
        <w:rPr>
          <w:noProof/>
        </w:rPr>
        <w:drawing>
          <wp:inline distT="0" distB="0" distL="0" distR="0" wp14:anchorId="7EC85C5F" wp14:editId="678C9FCC">
            <wp:extent cx="537972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9720" cy="1371600"/>
                    </a:xfrm>
                    <a:prstGeom prst="rect">
                      <a:avLst/>
                    </a:prstGeom>
                  </pic:spPr>
                </pic:pic>
              </a:graphicData>
            </a:graphic>
          </wp:inline>
        </w:drawing>
      </w:r>
    </w:p>
    <w:p w14:paraId="05AAF434" w14:textId="77777777" w:rsidR="000B7752" w:rsidRDefault="000B7752" w:rsidP="000B7752">
      <w:r>
        <w:rPr>
          <w:noProof/>
        </w:rPr>
        <w:drawing>
          <wp:inline distT="0" distB="0" distL="0" distR="0" wp14:anchorId="18DB358B" wp14:editId="2CA1E692">
            <wp:extent cx="5943600" cy="2035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35810"/>
                    </a:xfrm>
                    <a:prstGeom prst="rect">
                      <a:avLst/>
                    </a:prstGeom>
                  </pic:spPr>
                </pic:pic>
              </a:graphicData>
            </a:graphic>
          </wp:inline>
        </w:drawing>
      </w:r>
    </w:p>
    <w:p w14:paraId="6A845037" w14:textId="710630F5" w:rsidR="00517092" w:rsidRDefault="00517092">
      <w:pPr>
        <w:spacing w:after="200" w:line="276" w:lineRule="auto"/>
        <w:rPr>
          <w:sz w:val="28"/>
          <w:szCs w:val="26"/>
        </w:rPr>
      </w:pPr>
    </w:p>
    <w:p w14:paraId="1F6F791F" w14:textId="77777777" w:rsidR="000B7752" w:rsidRDefault="000B7752">
      <w:pPr>
        <w:spacing w:after="200" w:line="276" w:lineRule="auto"/>
        <w:rPr>
          <w:b/>
          <w:sz w:val="32"/>
          <w:szCs w:val="32"/>
        </w:rPr>
      </w:pPr>
      <w:r>
        <w:br w:type="page"/>
      </w:r>
    </w:p>
    <w:p w14:paraId="15912530" w14:textId="3396134E" w:rsidR="00517092" w:rsidRDefault="00517092" w:rsidP="00BE3352">
      <w:pPr>
        <w:pStyle w:val="Tiucctrangmu"/>
        <w:outlineLvl w:val="0"/>
      </w:pPr>
      <w:bookmarkStart w:id="26" w:name="_Toc515617653"/>
      <w:r>
        <w:lastRenderedPageBreak/>
        <w:t>TÀI LIỆU THAM KHẢO</w:t>
      </w:r>
      <w:bookmarkEnd w:id="26"/>
    </w:p>
    <w:p w14:paraId="7747E106" w14:textId="6DCA33DD" w:rsidR="00517092" w:rsidRDefault="00211296" w:rsidP="00517092">
      <w:pPr>
        <w:pStyle w:val="Nidungvnbn"/>
      </w:pPr>
      <w:hyperlink r:id="rId50" w:history="1">
        <w:r w:rsidR="00517092" w:rsidRPr="000B6A26">
          <w:rPr>
            <w:rStyle w:val="Hyperlink"/>
          </w:rPr>
          <w:t>https://nlp.stanford.edu/projects/nmt/</w:t>
        </w:r>
      </w:hyperlink>
    </w:p>
    <w:p w14:paraId="040AF2A9" w14:textId="0CBA439F" w:rsidR="00517092" w:rsidRDefault="00211296" w:rsidP="00517092">
      <w:pPr>
        <w:pStyle w:val="Nidungvnbn"/>
      </w:pPr>
      <w:hyperlink r:id="rId51" w:history="1">
        <w:r w:rsidR="00517092" w:rsidRPr="000B6A26">
          <w:rPr>
            <w:rStyle w:val="Hyperlink"/>
          </w:rPr>
          <w:t>https://github.com/tensorflow/nmt/tree/master/nmt</w:t>
        </w:r>
      </w:hyperlink>
    </w:p>
    <w:p w14:paraId="5DE24E0F" w14:textId="7D5666B0" w:rsidR="00517092" w:rsidRDefault="00211296" w:rsidP="00517092">
      <w:pPr>
        <w:pStyle w:val="Nidungvnbn"/>
      </w:pPr>
      <w:hyperlink r:id="rId52" w:history="1">
        <w:r w:rsidR="00517092" w:rsidRPr="000B6A26">
          <w:rPr>
            <w:rStyle w:val="Hyperlink"/>
          </w:rPr>
          <w:t>https://www.tensorflow.org/tutorials/seq2seq</w:t>
        </w:r>
      </w:hyperlink>
    </w:p>
    <w:p w14:paraId="08CF13F0" w14:textId="0E1E4998" w:rsidR="00517092" w:rsidRDefault="00211296" w:rsidP="00517092">
      <w:pPr>
        <w:pStyle w:val="Nidungvnbn"/>
      </w:pPr>
      <w:hyperlink r:id="rId53" w:history="1">
        <w:r w:rsidR="00517092" w:rsidRPr="000B6A26">
          <w:rPr>
            <w:rStyle w:val="Hyperlink"/>
          </w:rPr>
          <w:t>https://github.com/Hvass-Labs/TensorFlow-Tutorials</w:t>
        </w:r>
      </w:hyperlink>
    </w:p>
    <w:p w14:paraId="67F05E1F" w14:textId="77777777" w:rsidR="00517092" w:rsidRDefault="00517092" w:rsidP="00517092">
      <w:pPr>
        <w:pStyle w:val="Nidungvnbn"/>
      </w:pPr>
    </w:p>
    <w:p w14:paraId="68CAACBE" w14:textId="77777777" w:rsidR="00517092" w:rsidRPr="00517092" w:rsidRDefault="00517092" w:rsidP="00517092">
      <w:pPr>
        <w:pStyle w:val="Nidungvnbn"/>
      </w:pPr>
    </w:p>
    <w:p w14:paraId="759EB6A5" w14:textId="77777777" w:rsidR="001D3589" w:rsidRPr="00123FFE" w:rsidRDefault="001D3589" w:rsidP="001D3589">
      <w:pPr>
        <w:pStyle w:val="Nidungvnbn"/>
        <w:ind w:left="720" w:firstLine="0"/>
      </w:pPr>
    </w:p>
    <w:p w14:paraId="391F8486" w14:textId="77777777" w:rsidR="008A51F0" w:rsidRPr="00123FFE" w:rsidRDefault="008A51F0" w:rsidP="00123FFE">
      <w:pPr>
        <w:pStyle w:val="Nidungvnbn"/>
      </w:pPr>
    </w:p>
    <w:sectPr w:rsidR="008A51F0" w:rsidRPr="00123FFE" w:rsidSect="00DB7595">
      <w:headerReference w:type="default" r:id="rId5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36C0B7" w14:textId="77777777" w:rsidR="00211296" w:rsidRDefault="00211296" w:rsidP="00453AB1">
      <w:r>
        <w:separator/>
      </w:r>
    </w:p>
  </w:endnote>
  <w:endnote w:type="continuationSeparator" w:id="0">
    <w:p w14:paraId="62570F68" w14:textId="77777777" w:rsidR="00211296" w:rsidRDefault="0021129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3D7D4F" w14:textId="77777777" w:rsidR="00211296" w:rsidRDefault="00211296" w:rsidP="00453AB1">
      <w:r>
        <w:separator/>
      </w:r>
    </w:p>
  </w:footnote>
  <w:footnote w:type="continuationSeparator" w:id="0">
    <w:p w14:paraId="206DEFF7" w14:textId="77777777" w:rsidR="00211296" w:rsidRDefault="00211296"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03FD6" w14:textId="77777777" w:rsidR="00D43D0F" w:rsidRDefault="00D43D0F">
    <w:pPr>
      <w:pStyle w:val="Header"/>
      <w:jc w:val="center"/>
    </w:pPr>
  </w:p>
  <w:p w14:paraId="53ADC9C9" w14:textId="77777777" w:rsidR="00D43D0F" w:rsidRDefault="00D43D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2909E" w14:textId="77777777" w:rsidR="00D43D0F" w:rsidRDefault="00D43D0F">
    <w:pPr>
      <w:pStyle w:val="Header"/>
      <w:jc w:val="center"/>
    </w:pPr>
  </w:p>
  <w:p w14:paraId="0A82CC87" w14:textId="77777777" w:rsidR="00D43D0F" w:rsidRDefault="00D43D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14:paraId="0AC3F128" w14:textId="77777777" w:rsidR="00D43D0F" w:rsidRDefault="00D43D0F">
        <w:pPr>
          <w:pStyle w:val="Header"/>
          <w:jc w:val="center"/>
        </w:pPr>
        <w:r>
          <w:fldChar w:fldCharType="begin"/>
        </w:r>
        <w:r>
          <w:instrText xml:space="preserve"> PAGE   \* MERGEFORMAT </w:instrText>
        </w:r>
        <w:r>
          <w:fldChar w:fldCharType="separate"/>
        </w:r>
        <w:r w:rsidR="000E1BAB">
          <w:rPr>
            <w:noProof/>
          </w:rPr>
          <w:t>iii</w:t>
        </w:r>
        <w:r>
          <w:rPr>
            <w:noProof/>
          </w:rPr>
          <w:fldChar w:fldCharType="end"/>
        </w:r>
      </w:p>
    </w:sdtContent>
  </w:sdt>
  <w:p w14:paraId="1A07350B" w14:textId="77777777" w:rsidR="00D43D0F" w:rsidRDefault="00D43D0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60F27BFC" w14:textId="77777777" w:rsidR="00D43D0F" w:rsidRDefault="00D43D0F">
        <w:pPr>
          <w:pStyle w:val="Header"/>
          <w:jc w:val="center"/>
        </w:pPr>
        <w:r>
          <w:fldChar w:fldCharType="begin"/>
        </w:r>
        <w:r>
          <w:instrText xml:space="preserve"> PAGE   \* MERGEFORMAT </w:instrText>
        </w:r>
        <w:r>
          <w:fldChar w:fldCharType="separate"/>
        </w:r>
        <w:r w:rsidR="000E1BAB">
          <w:rPr>
            <w:noProof/>
          </w:rPr>
          <w:t>21</w:t>
        </w:r>
        <w:r>
          <w:rPr>
            <w:noProof/>
          </w:rPr>
          <w:fldChar w:fldCharType="end"/>
        </w:r>
      </w:p>
    </w:sdtContent>
  </w:sdt>
  <w:p w14:paraId="518B5BAC" w14:textId="77777777" w:rsidR="00D43D0F" w:rsidRDefault="00D43D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043B3"/>
    <w:multiLevelType w:val="multilevel"/>
    <w:tmpl w:val="65E2FC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0CF83571"/>
    <w:multiLevelType w:val="hybridMultilevel"/>
    <w:tmpl w:val="F83E1FB2"/>
    <w:lvl w:ilvl="0" w:tplc="F152642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AB0E7D"/>
    <w:multiLevelType w:val="hybridMultilevel"/>
    <w:tmpl w:val="E44CF0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DDE2259"/>
    <w:multiLevelType w:val="multilevel"/>
    <w:tmpl w:val="25ACAA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63D5E2E"/>
    <w:multiLevelType w:val="hybridMultilevel"/>
    <w:tmpl w:val="017A2364"/>
    <w:lvl w:ilvl="0" w:tplc="20A001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4444D0"/>
    <w:multiLevelType w:val="hybridMultilevel"/>
    <w:tmpl w:val="8F1CB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CB67E9"/>
    <w:multiLevelType w:val="multilevel"/>
    <w:tmpl w:val="51C42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A4852E2"/>
    <w:multiLevelType w:val="hybridMultilevel"/>
    <w:tmpl w:val="924E52F8"/>
    <w:lvl w:ilvl="0" w:tplc="A99A1F5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B6605"/>
    <w:multiLevelType w:val="hybridMultilevel"/>
    <w:tmpl w:val="37808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2466B1B"/>
    <w:multiLevelType w:val="hybridMultilevel"/>
    <w:tmpl w:val="FB50C376"/>
    <w:lvl w:ilvl="0" w:tplc="029EB2A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34B12FE"/>
    <w:multiLevelType w:val="multilevel"/>
    <w:tmpl w:val="AE906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3A620842"/>
    <w:multiLevelType w:val="hybridMultilevel"/>
    <w:tmpl w:val="FE9A048C"/>
    <w:lvl w:ilvl="0" w:tplc="EFE4B79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8A0D16"/>
    <w:multiLevelType w:val="hybridMultilevel"/>
    <w:tmpl w:val="5CAE1350"/>
    <w:lvl w:ilvl="0" w:tplc="F152642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F0B509A"/>
    <w:multiLevelType w:val="multilevel"/>
    <w:tmpl w:val="F7A2A52E"/>
    <w:lvl w:ilvl="0">
      <w:start w:val="5"/>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4">
    <w:nsid w:val="3F820C96"/>
    <w:multiLevelType w:val="multilevel"/>
    <w:tmpl w:val="21448A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6EC0A6B"/>
    <w:multiLevelType w:val="hybridMultilevel"/>
    <w:tmpl w:val="A2CACD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7D916D8"/>
    <w:multiLevelType w:val="hybridMultilevel"/>
    <w:tmpl w:val="9B1036BA"/>
    <w:lvl w:ilvl="0" w:tplc="07AA6AB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nsid w:val="4B9260DF"/>
    <w:multiLevelType w:val="hybridMultilevel"/>
    <w:tmpl w:val="7070E5B2"/>
    <w:lvl w:ilvl="0" w:tplc="F152642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C9E7D86"/>
    <w:multiLevelType w:val="multilevel"/>
    <w:tmpl w:val="B186FCE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4D7123E0"/>
    <w:multiLevelType w:val="hybridMultilevel"/>
    <w:tmpl w:val="FE5A4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0DD61F3"/>
    <w:multiLevelType w:val="hybridMultilevel"/>
    <w:tmpl w:val="B1964968"/>
    <w:lvl w:ilvl="0" w:tplc="90824EB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C67253"/>
    <w:multiLevelType w:val="multilevel"/>
    <w:tmpl w:val="3454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381BEC"/>
    <w:multiLevelType w:val="hybridMultilevel"/>
    <w:tmpl w:val="DCCAE790"/>
    <w:lvl w:ilvl="0" w:tplc="88B2755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D16570"/>
    <w:multiLevelType w:val="hybridMultilevel"/>
    <w:tmpl w:val="93E2BA98"/>
    <w:lvl w:ilvl="0" w:tplc="2E000E9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DA244B"/>
    <w:multiLevelType w:val="hybridMultilevel"/>
    <w:tmpl w:val="720CDA48"/>
    <w:lvl w:ilvl="0" w:tplc="EB12D31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nsid w:val="644F6515"/>
    <w:multiLevelType w:val="hybridMultilevel"/>
    <w:tmpl w:val="0216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A56CE5"/>
    <w:multiLevelType w:val="multilevel"/>
    <w:tmpl w:val="BB2A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C869A7"/>
    <w:multiLevelType w:val="multilevel"/>
    <w:tmpl w:val="E8A838D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66FA3FD1"/>
    <w:multiLevelType w:val="multilevel"/>
    <w:tmpl w:val="06E4C71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D7F767D"/>
    <w:multiLevelType w:val="hybridMultilevel"/>
    <w:tmpl w:val="978A1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243364"/>
    <w:multiLevelType w:val="hybridMultilevel"/>
    <w:tmpl w:val="9B3602AE"/>
    <w:lvl w:ilvl="0" w:tplc="F152642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712E38BE"/>
    <w:multiLevelType w:val="multilevel"/>
    <w:tmpl w:val="30F2244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2F8691E"/>
    <w:multiLevelType w:val="hybridMultilevel"/>
    <w:tmpl w:val="C8B0BF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3FF5802"/>
    <w:multiLevelType w:val="hybridMultilevel"/>
    <w:tmpl w:val="205CF0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7B9A0580"/>
    <w:multiLevelType w:val="hybridMultilevel"/>
    <w:tmpl w:val="55B0BE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C1E5B1C"/>
    <w:multiLevelType w:val="multilevel"/>
    <w:tmpl w:val="1A68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0"/>
  </w:num>
  <w:num w:numId="3">
    <w:abstractNumId w:val="23"/>
  </w:num>
  <w:num w:numId="4">
    <w:abstractNumId w:val="7"/>
  </w:num>
  <w:num w:numId="5">
    <w:abstractNumId w:val="22"/>
  </w:num>
  <w:num w:numId="6">
    <w:abstractNumId w:val="14"/>
  </w:num>
  <w:num w:numId="7">
    <w:abstractNumId w:val="12"/>
  </w:num>
  <w:num w:numId="8">
    <w:abstractNumId w:val="25"/>
  </w:num>
  <w:num w:numId="9">
    <w:abstractNumId w:val="34"/>
  </w:num>
  <w:num w:numId="10">
    <w:abstractNumId w:val="30"/>
  </w:num>
  <w:num w:numId="11">
    <w:abstractNumId w:val="1"/>
  </w:num>
  <w:num w:numId="12">
    <w:abstractNumId w:val="17"/>
  </w:num>
  <w:num w:numId="13">
    <w:abstractNumId w:val="19"/>
  </w:num>
  <w:num w:numId="14">
    <w:abstractNumId w:val="33"/>
  </w:num>
  <w:num w:numId="15">
    <w:abstractNumId w:val="2"/>
  </w:num>
  <w:num w:numId="16">
    <w:abstractNumId w:val="8"/>
  </w:num>
  <w:num w:numId="17">
    <w:abstractNumId w:val="32"/>
  </w:num>
  <w:num w:numId="18">
    <w:abstractNumId w:val="15"/>
  </w:num>
  <w:num w:numId="19">
    <w:abstractNumId w:val="16"/>
  </w:num>
  <w:num w:numId="20">
    <w:abstractNumId w:val="24"/>
  </w:num>
  <w:num w:numId="21">
    <w:abstractNumId w:val="29"/>
  </w:num>
  <w:num w:numId="22">
    <w:abstractNumId w:val="10"/>
  </w:num>
  <w:num w:numId="23">
    <w:abstractNumId w:val="6"/>
  </w:num>
  <w:num w:numId="24">
    <w:abstractNumId w:val="18"/>
  </w:num>
  <w:num w:numId="25">
    <w:abstractNumId w:val="27"/>
  </w:num>
  <w:num w:numId="26">
    <w:abstractNumId w:val="9"/>
  </w:num>
  <w:num w:numId="27">
    <w:abstractNumId w:val="4"/>
  </w:num>
  <w:num w:numId="28">
    <w:abstractNumId w:val="13"/>
  </w:num>
  <w:num w:numId="29">
    <w:abstractNumId w:val="28"/>
  </w:num>
  <w:num w:numId="30">
    <w:abstractNumId w:val="31"/>
  </w:num>
  <w:num w:numId="31">
    <w:abstractNumId w:val="21"/>
  </w:num>
  <w:num w:numId="32">
    <w:abstractNumId w:val="26"/>
  </w:num>
  <w:num w:numId="33">
    <w:abstractNumId w:val="35"/>
  </w:num>
  <w:num w:numId="34">
    <w:abstractNumId w:val="0"/>
  </w:num>
  <w:num w:numId="35">
    <w:abstractNumId w:val="5"/>
  </w:num>
  <w:num w:numId="3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5F8"/>
    <w:rsid w:val="00000FCE"/>
    <w:rsid w:val="00024496"/>
    <w:rsid w:val="00092A1B"/>
    <w:rsid w:val="000938AA"/>
    <w:rsid w:val="000B7752"/>
    <w:rsid w:val="000C096A"/>
    <w:rsid w:val="000E1BAB"/>
    <w:rsid w:val="00114B05"/>
    <w:rsid w:val="00123FFE"/>
    <w:rsid w:val="00126D4A"/>
    <w:rsid w:val="00137133"/>
    <w:rsid w:val="001C403D"/>
    <w:rsid w:val="001D3589"/>
    <w:rsid w:val="001F1358"/>
    <w:rsid w:val="00200554"/>
    <w:rsid w:val="00207DC2"/>
    <w:rsid w:val="00211296"/>
    <w:rsid w:val="00252F26"/>
    <w:rsid w:val="00287043"/>
    <w:rsid w:val="00291721"/>
    <w:rsid w:val="002978C5"/>
    <w:rsid w:val="002D44AD"/>
    <w:rsid w:val="002D4629"/>
    <w:rsid w:val="002D796D"/>
    <w:rsid w:val="0031025B"/>
    <w:rsid w:val="003218FF"/>
    <w:rsid w:val="003234E6"/>
    <w:rsid w:val="00332757"/>
    <w:rsid w:val="00332A00"/>
    <w:rsid w:val="003437E9"/>
    <w:rsid w:val="003637D0"/>
    <w:rsid w:val="003654F2"/>
    <w:rsid w:val="00382393"/>
    <w:rsid w:val="003E17FD"/>
    <w:rsid w:val="00453AB1"/>
    <w:rsid w:val="004A248F"/>
    <w:rsid w:val="004A7C39"/>
    <w:rsid w:val="004E3C16"/>
    <w:rsid w:val="00514789"/>
    <w:rsid w:val="00515680"/>
    <w:rsid w:val="00517092"/>
    <w:rsid w:val="00527896"/>
    <w:rsid w:val="005603BC"/>
    <w:rsid w:val="00583444"/>
    <w:rsid w:val="00593511"/>
    <w:rsid w:val="00594A25"/>
    <w:rsid w:val="00597B06"/>
    <w:rsid w:val="005C4582"/>
    <w:rsid w:val="005C52E3"/>
    <w:rsid w:val="005D5C20"/>
    <w:rsid w:val="005F5A6B"/>
    <w:rsid w:val="00607A35"/>
    <w:rsid w:val="00633C55"/>
    <w:rsid w:val="0064189C"/>
    <w:rsid w:val="00650D6A"/>
    <w:rsid w:val="00695C29"/>
    <w:rsid w:val="006B6EB0"/>
    <w:rsid w:val="006D106B"/>
    <w:rsid w:val="006D65FD"/>
    <w:rsid w:val="006E69AA"/>
    <w:rsid w:val="006E744F"/>
    <w:rsid w:val="00716B5A"/>
    <w:rsid w:val="00732334"/>
    <w:rsid w:val="00737340"/>
    <w:rsid w:val="00764226"/>
    <w:rsid w:val="00766468"/>
    <w:rsid w:val="00766CF1"/>
    <w:rsid w:val="00791EED"/>
    <w:rsid w:val="007A5B4E"/>
    <w:rsid w:val="007B1A23"/>
    <w:rsid w:val="007B7FF5"/>
    <w:rsid w:val="007E6AB9"/>
    <w:rsid w:val="007E7FF7"/>
    <w:rsid w:val="007F70F8"/>
    <w:rsid w:val="008223B7"/>
    <w:rsid w:val="0086153C"/>
    <w:rsid w:val="00867C2D"/>
    <w:rsid w:val="00880D36"/>
    <w:rsid w:val="00882383"/>
    <w:rsid w:val="00892593"/>
    <w:rsid w:val="0089339A"/>
    <w:rsid w:val="0089540C"/>
    <w:rsid w:val="008A3AC1"/>
    <w:rsid w:val="008A51F0"/>
    <w:rsid w:val="008C5017"/>
    <w:rsid w:val="008E6453"/>
    <w:rsid w:val="008E6D45"/>
    <w:rsid w:val="00936F3D"/>
    <w:rsid w:val="00942B81"/>
    <w:rsid w:val="009560B4"/>
    <w:rsid w:val="00964FD1"/>
    <w:rsid w:val="009A314D"/>
    <w:rsid w:val="009B0060"/>
    <w:rsid w:val="009E2A4E"/>
    <w:rsid w:val="009E650F"/>
    <w:rsid w:val="00A1589D"/>
    <w:rsid w:val="00A60B92"/>
    <w:rsid w:val="00A60F3C"/>
    <w:rsid w:val="00A94462"/>
    <w:rsid w:val="00AE4614"/>
    <w:rsid w:val="00B053B4"/>
    <w:rsid w:val="00B11294"/>
    <w:rsid w:val="00B118C8"/>
    <w:rsid w:val="00B525F8"/>
    <w:rsid w:val="00B62922"/>
    <w:rsid w:val="00B8489D"/>
    <w:rsid w:val="00B84BB8"/>
    <w:rsid w:val="00BB2B2A"/>
    <w:rsid w:val="00BD43DF"/>
    <w:rsid w:val="00BE3352"/>
    <w:rsid w:val="00C13406"/>
    <w:rsid w:val="00C356F7"/>
    <w:rsid w:val="00C41188"/>
    <w:rsid w:val="00C56904"/>
    <w:rsid w:val="00C70A1B"/>
    <w:rsid w:val="00C75086"/>
    <w:rsid w:val="00C959E6"/>
    <w:rsid w:val="00CA1C39"/>
    <w:rsid w:val="00CD13EC"/>
    <w:rsid w:val="00CE5555"/>
    <w:rsid w:val="00D025B6"/>
    <w:rsid w:val="00D05185"/>
    <w:rsid w:val="00D3020E"/>
    <w:rsid w:val="00D32A36"/>
    <w:rsid w:val="00D34D21"/>
    <w:rsid w:val="00D43D0F"/>
    <w:rsid w:val="00D5339C"/>
    <w:rsid w:val="00D71C99"/>
    <w:rsid w:val="00D808A6"/>
    <w:rsid w:val="00DB7595"/>
    <w:rsid w:val="00DC2276"/>
    <w:rsid w:val="00DD74FD"/>
    <w:rsid w:val="00DF7E05"/>
    <w:rsid w:val="00E30A01"/>
    <w:rsid w:val="00E33284"/>
    <w:rsid w:val="00E467F7"/>
    <w:rsid w:val="00E73E69"/>
    <w:rsid w:val="00E766EA"/>
    <w:rsid w:val="00E93AE4"/>
    <w:rsid w:val="00EC1069"/>
    <w:rsid w:val="00EC3607"/>
    <w:rsid w:val="00ED54C6"/>
    <w:rsid w:val="00EE2FB2"/>
    <w:rsid w:val="00EE5E1B"/>
    <w:rsid w:val="00EF02CC"/>
    <w:rsid w:val="00F137A0"/>
    <w:rsid w:val="00F2457D"/>
    <w:rsid w:val="00F27815"/>
    <w:rsid w:val="00F3512B"/>
    <w:rsid w:val="00F37E68"/>
    <w:rsid w:val="00F53A52"/>
    <w:rsid w:val="00F6183C"/>
    <w:rsid w:val="00F76EF3"/>
    <w:rsid w:val="00FA0719"/>
    <w:rsid w:val="00FF4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0C716"/>
  <w15:docId w15:val="{3F111B64-3E99-4481-A30D-25A43038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223B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nhideWhenUsed/>
    <w:rsid w:val="00453AB1"/>
    <w:pPr>
      <w:tabs>
        <w:tab w:val="center" w:pos="4680"/>
        <w:tab w:val="right" w:pos="9360"/>
      </w:tabs>
    </w:pPr>
  </w:style>
  <w:style w:type="character" w:customStyle="1" w:styleId="FooterChar">
    <w:name w:val="Footer Char"/>
    <w:basedOn w:val="DefaultParagraphFont"/>
    <w:link w:val="Footer"/>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E33284"/>
    <w:pPr>
      <w:spacing w:after="200" w:line="276" w:lineRule="auto"/>
      <w:ind w:left="720"/>
      <w:contextualSpacing/>
    </w:pPr>
    <w:rPr>
      <w:rFonts w:asciiTheme="minorHAnsi" w:eastAsiaTheme="minorHAnsi" w:hAnsiTheme="minorHAnsi" w:cstheme="minorBidi"/>
      <w:sz w:val="22"/>
      <w:szCs w:val="22"/>
      <w:lang w:val="vi-VN"/>
    </w:rPr>
  </w:style>
  <w:style w:type="paragraph" w:styleId="TOCHeading">
    <w:name w:val="TOC Heading"/>
    <w:basedOn w:val="Heading1"/>
    <w:next w:val="Normal"/>
    <w:uiPriority w:val="39"/>
    <w:unhideWhenUsed/>
    <w:qFormat/>
    <w:rsid w:val="008E6D45"/>
    <w:pPr>
      <w:spacing w:before="240" w:line="259" w:lineRule="auto"/>
      <w:outlineLvl w:val="9"/>
    </w:pPr>
    <w:rPr>
      <w:b w:val="0"/>
      <w:bCs w:val="0"/>
      <w:sz w:val="32"/>
      <w:szCs w:val="32"/>
    </w:rPr>
  </w:style>
  <w:style w:type="character" w:customStyle="1" w:styleId="mw-headline">
    <w:name w:val="mw-headline"/>
    <w:basedOn w:val="DefaultParagraphFont"/>
    <w:rsid w:val="006D106B"/>
  </w:style>
  <w:style w:type="character" w:customStyle="1" w:styleId="texhtml">
    <w:name w:val="texhtml"/>
    <w:basedOn w:val="DefaultParagraphFont"/>
    <w:rsid w:val="006D106B"/>
  </w:style>
  <w:style w:type="character" w:styleId="HTMLCode">
    <w:name w:val="HTML Code"/>
    <w:uiPriority w:val="99"/>
    <w:rsid w:val="006D106B"/>
    <w:rPr>
      <w:rFonts w:ascii="Courier New" w:eastAsia="Times New Roman" w:hAnsi="Courier New" w:cs="Courier New"/>
      <w:sz w:val="20"/>
      <w:szCs w:val="20"/>
    </w:rPr>
  </w:style>
  <w:style w:type="character" w:customStyle="1" w:styleId="editsection">
    <w:name w:val="editsection"/>
    <w:basedOn w:val="DefaultParagraphFont"/>
    <w:rsid w:val="006D106B"/>
  </w:style>
  <w:style w:type="paragraph" w:styleId="Title">
    <w:name w:val="Title"/>
    <w:basedOn w:val="Normal"/>
    <w:next w:val="Normal"/>
    <w:link w:val="TitleChar"/>
    <w:uiPriority w:val="10"/>
    <w:qFormat/>
    <w:rsid w:val="009B00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060"/>
    <w:rPr>
      <w:rFonts w:asciiTheme="majorHAnsi" w:eastAsiaTheme="majorEastAsia" w:hAnsiTheme="majorHAnsi" w:cstheme="majorBidi"/>
      <w:spacing w:val="-10"/>
      <w:kern w:val="28"/>
      <w:sz w:val="56"/>
      <w:szCs w:val="56"/>
    </w:rPr>
  </w:style>
  <w:style w:type="paragraph" w:styleId="NoSpacing">
    <w:name w:val="No Spacing"/>
    <w:uiPriority w:val="1"/>
    <w:qFormat/>
    <w:rsid w:val="0089339A"/>
    <w:pPr>
      <w:spacing w:after="0" w:line="240" w:lineRule="auto"/>
      <w:ind w:left="10" w:right="398" w:hanging="10"/>
      <w:jc w:val="both"/>
    </w:pPr>
    <w:rPr>
      <w:rFonts w:eastAsia="Times New Roman" w:cs="Times New Roman"/>
      <w:color w:val="000000"/>
      <w:sz w:val="26"/>
    </w:rPr>
  </w:style>
  <w:style w:type="paragraph" w:styleId="HTMLPreformatted">
    <w:name w:val="HTML Preformatted"/>
    <w:basedOn w:val="Normal"/>
    <w:link w:val="HTMLPreformattedChar"/>
    <w:uiPriority w:val="99"/>
    <w:unhideWhenUsed/>
    <w:rsid w:val="00893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9339A"/>
    <w:rPr>
      <w:rFonts w:ascii="Courier New" w:eastAsia="Times New Roman" w:hAnsi="Courier New" w:cs="Courier New"/>
      <w:sz w:val="20"/>
      <w:szCs w:val="20"/>
    </w:rPr>
  </w:style>
  <w:style w:type="character" w:customStyle="1" w:styleId="pln">
    <w:name w:val="pln"/>
    <w:basedOn w:val="DefaultParagraphFont"/>
    <w:rsid w:val="0089339A"/>
  </w:style>
  <w:style w:type="character" w:customStyle="1" w:styleId="typ">
    <w:name w:val="typ"/>
    <w:basedOn w:val="DefaultParagraphFont"/>
    <w:rsid w:val="0089339A"/>
  </w:style>
  <w:style w:type="character" w:customStyle="1" w:styleId="pun">
    <w:name w:val="pun"/>
    <w:basedOn w:val="DefaultParagraphFont"/>
    <w:rsid w:val="0089339A"/>
  </w:style>
  <w:style w:type="character" w:customStyle="1" w:styleId="Heading5Char">
    <w:name w:val="Heading 5 Char"/>
    <w:basedOn w:val="DefaultParagraphFont"/>
    <w:link w:val="Heading5"/>
    <w:uiPriority w:val="9"/>
    <w:semiHidden/>
    <w:rsid w:val="008223B7"/>
    <w:rPr>
      <w:rFonts w:asciiTheme="majorHAnsi" w:eastAsiaTheme="majorEastAsia" w:hAnsiTheme="majorHAnsi" w:cstheme="majorBidi"/>
      <w:color w:val="365F91" w:themeColor="accent1" w:themeShade="BF"/>
      <w:szCs w:val="24"/>
    </w:rPr>
  </w:style>
  <w:style w:type="character" w:customStyle="1" w:styleId="n">
    <w:name w:val="n"/>
    <w:basedOn w:val="DefaultParagraphFont"/>
    <w:rsid w:val="001D3589"/>
  </w:style>
  <w:style w:type="character" w:customStyle="1" w:styleId="o">
    <w:name w:val="o"/>
    <w:basedOn w:val="DefaultParagraphFont"/>
    <w:rsid w:val="001D3589"/>
  </w:style>
  <w:style w:type="character" w:customStyle="1" w:styleId="p">
    <w:name w:val="p"/>
    <w:basedOn w:val="DefaultParagraphFont"/>
    <w:rsid w:val="001D3589"/>
  </w:style>
  <w:style w:type="character" w:customStyle="1" w:styleId="s1">
    <w:name w:val="s1"/>
    <w:basedOn w:val="DefaultParagraphFont"/>
    <w:rsid w:val="001D3589"/>
  </w:style>
  <w:style w:type="character" w:customStyle="1" w:styleId="kc">
    <w:name w:val="kc"/>
    <w:basedOn w:val="DefaultParagraphFont"/>
    <w:rsid w:val="001D3589"/>
  </w:style>
  <w:style w:type="character" w:customStyle="1" w:styleId="mi">
    <w:name w:val="mi"/>
    <w:basedOn w:val="DefaultParagraphFont"/>
    <w:rsid w:val="001D3589"/>
  </w:style>
  <w:style w:type="character" w:customStyle="1" w:styleId="k">
    <w:name w:val="k"/>
    <w:basedOn w:val="DefaultParagraphFont"/>
    <w:rsid w:val="001D3589"/>
  </w:style>
  <w:style w:type="character" w:customStyle="1" w:styleId="nf">
    <w:name w:val="nf"/>
    <w:basedOn w:val="DefaultParagraphFont"/>
    <w:rsid w:val="001D3589"/>
  </w:style>
  <w:style w:type="character" w:customStyle="1" w:styleId="c1">
    <w:name w:val="c1"/>
    <w:basedOn w:val="DefaultParagraphFont"/>
    <w:rsid w:val="001D3589"/>
  </w:style>
  <w:style w:type="character" w:customStyle="1" w:styleId="ow">
    <w:name w:val="ow"/>
    <w:basedOn w:val="DefaultParagraphFont"/>
    <w:rsid w:val="001D3589"/>
  </w:style>
  <w:style w:type="character" w:customStyle="1" w:styleId="s2">
    <w:name w:val="s2"/>
    <w:basedOn w:val="DefaultParagraphFont"/>
    <w:rsid w:val="001D3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6729">
      <w:bodyDiv w:val="1"/>
      <w:marLeft w:val="0"/>
      <w:marRight w:val="0"/>
      <w:marTop w:val="0"/>
      <w:marBottom w:val="0"/>
      <w:divBdr>
        <w:top w:val="none" w:sz="0" w:space="0" w:color="auto"/>
        <w:left w:val="none" w:sz="0" w:space="0" w:color="auto"/>
        <w:bottom w:val="none" w:sz="0" w:space="0" w:color="auto"/>
        <w:right w:val="none" w:sz="0" w:space="0" w:color="auto"/>
      </w:divBdr>
    </w:div>
    <w:div w:id="445776415">
      <w:bodyDiv w:val="1"/>
      <w:marLeft w:val="0"/>
      <w:marRight w:val="0"/>
      <w:marTop w:val="0"/>
      <w:marBottom w:val="0"/>
      <w:divBdr>
        <w:top w:val="none" w:sz="0" w:space="0" w:color="auto"/>
        <w:left w:val="none" w:sz="0" w:space="0" w:color="auto"/>
        <w:bottom w:val="none" w:sz="0" w:space="0" w:color="auto"/>
        <w:right w:val="none" w:sz="0" w:space="0" w:color="auto"/>
      </w:divBdr>
    </w:div>
    <w:div w:id="480273327">
      <w:bodyDiv w:val="1"/>
      <w:marLeft w:val="0"/>
      <w:marRight w:val="0"/>
      <w:marTop w:val="0"/>
      <w:marBottom w:val="0"/>
      <w:divBdr>
        <w:top w:val="none" w:sz="0" w:space="0" w:color="auto"/>
        <w:left w:val="none" w:sz="0" w:space="0" w:color="auto"/>
        <w:bottom w:val="none" w:sz="0" w:space="0" w:color="auto"/>
        <w:right w:val="none" w:sz="0" w:space="0" w:color="auto"/>
      </w:divBdr>
    </w:div>
    <w:div w:id="654799823">
      <w:bodyDiv w:val="1"/>
      <w:marLeft w:val="0"/>
      <w:marRight w:val="0"/>
      <w:marTop w:val="0"/>
      <w:marBottom w:val="0"/>
      <w:divBdr>
        <w:top w:val="none" w:sz="0" w:space="0" w:color="auto"/>
        <w:left w:val="none" w:sz="0" w:space="0" w:color="auto"/>
        <w:bottom w:val="none" w:sz="0" w:space="0" w:color="auto"/>
        <w:right w:val="none" w:sz="0" w:space="0" w:color="auto"/>
      </w:divBdr>
    </w:div>
    <w:div w:id="705982319">
      <w:bodyDiv w:val="1"/>
      <w:marLeft w:val="0"/>
      <w:marRight w:val="0"/>
      <w:marTop w:val="0"/>
      <w:marBottom w:val="0"/>
      <w:divBdr>
        <w:top w:val="none" w:sz="0" w:space="0" w:color="auto"/>
        <w:left w:val="none" w:sz="0" w:space="0" w:color="auto"/>
        <w:bottom w:val="none" w:sz="0" w:space="0" w:color="auto"/>
        <w:right w:val="none" w:sz="0" w:space="0" w:color="auto"/>
      </w:divBdr>
    </w:div>
    <w:div w:id="713966118">
      <w:bodyDiv w:val="1"/>
      <w:marLeft w:val="0"/>
      <w:marRight w:val="0"/>
      <w:marTop w:val="0"/>
      <w:marBottom w:val="0"/>
      <w:divBdr>
        <w:top w:val="none" w:sz="0" w:space="0" w:color="auto"/>
        <w:left w:val="none" w:sz="0" w:space="0" w:color="auto"/>
        <w:bottom w:val="none" w:sz="0" w:space="0" w:color="auto"/>
        <w:right w:val="none" w:sz="0" w:space="0" w:color="auto"/>
      </w:divBdr>
      <w:divsChild>
        <w:div w:id="1250697810">
          <w:marLeft w:val="0"/>
          <w:marRight w:val="0"/>
          <w:marTop w:val="225"/>
          <w:marBottom w:val="0"/>
          <w:divBdr>
            <w:top w:val="none" w:sz="0" w:space="0" w:color="auto"/>
            <w:left w:val="none" w:sz="0" w:space="0" w:color="auto"/>
            <w:bottom w:val="none" w:sz="0" w:space="0" w:color="auto"/>
            <w:right w:val="none" w:sz="0" w:space="0" w:color="auto"/>
          </w:divBdr>
          <w:divsChild>
            <w:div w:id="2089837707">
              <w:marLeft w:val="0"/>
              <w:marRight w:val="0"/>
              <w:marTop w:val="0"/>
              <w:marBottom w:val="0"/>
              <w:divBdr>
                <w:top w:val="none" w:sz="0" w:space="0" w:color="auto"/>
                <w:left w:val="none" w:sz="0" w:space="0" w:color="auto"/>
                <w:bottom w:val="none" w:sz="0" w:space="0" w:color="auto"/>
                <w:right w:val="none" w:sz="0" w:space="0" w:color="auto"/>
              </w:divBdr>
              <w:divsChild>
                <w:div w:id="187722476">
                  <w:marLeft w:val="0"/>
                  <w:marRight w:val="0"/>
                  <w:marTop w:val="0"/>
                  <w:marBottom w:val="0"/>
                  <w:divBdr>
                    <w:top w:val="none" w:sz="0" w:space="0" w:color="auto"/>
                    <w:left w:val="none" w:sz="0" w:space="0" w:color="auto"/>
                    <w:bottom w:val="none" w:sz="0" w:space="0" w:color="auto"/>
                    <w:right w:val="none" w:sz="0" w:space="0" w:color="auto"/>
                  </w:divBdr>
                  <w:divsChild>
                    <w:div w:id="131409519">
                      <w:marLeft w:val="0"/>
                      <w:marRight w:val="0"/>
                      <w:marTop w:val="0"/>
                      <w:marBottom w:val="0"/>
                      <w:divBdr>
                        <w:top w:val="none" w:sz="0" w:space="0" w:color="auto"/>
                        <w:left w:val="none" w:sz="0" w:space="0" w:color="auto"/>
                        <w:bottom w:val="none" w:sz="0" w:space="0" w:color="auto"/>
                        <w:right w:val="none" w:sz="0" w:space="0" w:color="auto"/>
                      </w:divBdr>
                      <w:divsChild>
                        <w:div w:id="1368144063">
                          <w:marLeft w:val="0"/>
                          <w:marRight w:val="0"/>
                          <w:marTop w:val="0"/>
                          <w:marBottom w:val="0"/>
                          <w:divBdr>
                            <w:top w:val="none" w:sz="0" w:space="0" w:color="auto"/>
                            <w:left w:val="none" w:sz="0" w:space="0" w:color="auto"/>
                            <w:bottom w:val="none" w:sz="0" w:space="0" w:color="auto"/>
                            <w:right w:val="none" w:sz="0" w:space="0" w:color="auto"/>
                          </w:divBdr>
                          <w:divsChild>
                            <w:div w:id="435909519">
                              <w:marLeft w:val="0"/>
                              <w:marRight w:val="0"/>
                              <w:marTop w:val="0"/>
                              <w:marBottom w:val="0"/>
                              <w:divBdr>
                                <w:top w:val="none" w:sz="0" w:space="0" w:color="auto"/>
                                <w:left w:val="none" w:sz="0" w:space="0" w:color="auto"/>
                                <w:bottom w:val="none" w:sz="0" w:space="0" w:color="auto"/>
                                <w:right w:val="none" w:sz="0" w:space="0" w:color="auto"/>
                              </w:divBdr>
                            </w:div>
                            <w:div w:id="1420759958">
                              <w:marLeft w:val="0"/>
                              <w:marRight w:val="0"/>
                              <w:marTop w:val="0"/>
                              <w:marBottom w:val="0"/>
                              <w:divBdr>
                                <w:top w:val="none" w:sz="0" w:space="0" w:color="auto"/>
                                <w:left w:val="none" w:sz="0" w:space="0" w:color="auto"/>
                                <w:bottom w:val="none" w:sz="0" w:space="0" w:color="auto"/>
                                <w:right w:val="none" w:sz="0" w:space="0" w:color="auto"/>
                              </w:divBdr>
                            </w:div>
                            <w:div w:id="1762533071">
                              <w:marLeft w:val="0"/>
                              <w:marRight w:val="0"/>
                              <w:marTop w:val="0"/>
                              <w:marBottom w:val="0"/>
                              <w:divBdr>
                                <w:top w:val="none" w:sz="0" w:space="0" w:color="auto"/>
                                <w:left w:val="none" w:sz="0" w:space="0" w:color="auto"/>
                                <w:bottom w:val="none" w:sz="0" w:space="0" w:color="auto"/>
                                <w:right w:val="none" w:sz="0" w:space="0" w:color="auto"/>
                              </w:divBdr>
                            </w:div>
                            <w:div w:id="19909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002426">
      <w:bodyDiv w:val="1"/>
      <w:marLeft w:val="0"/>
      <w:marRight w:val="0"/>
      <w:marTop w:val="0"/>
      <w:marBottom w:val="0"/>
      <w:divBdr>
        <w:top w:val="none" w:sz="0" w:space="0" w:color="auto"/>
        <w:left w:val="none" w:sz="0" w:space="0" w:color="auto"/>
        <w:bottom w:val="none" w:sz="0" w:space="0" w:color="auto"/>
        <w:right w:val="none" w:sz="0" w:space="0" w:color="auto"/>
      </w:divBdr>
    </w:div>
    <w:div w:id="938567070">
      <w:bodyDiv w:val="1"/>
      <w:marLeft w:val="0"/>
      <w:marRight w:val="0"/>
      <w:marTop w:val="0"/>
      <w:marBottom w:val="0"/>
      <w:divBdr>
        <w:top w:val="none" w:sz="0" w:space="0" w:color="auto"/>
        <w:left w:val="none" w:sz="0" w:space="0" w:color="auto"/>
        <w:bottom w:val="none" w:sz="0" w:space="0" w:color="auto"/>
        <w:right w:val="none" w:sz="0" w:space="0" w:color="auto"/>
      </w:divBdr>
    </w:div>
    <w:div w:id="1083530945">
      <w:bodyDiv w:val="1"/>
      <w:marLeft w:val="0"/>
      <w:marRight w:val="0"/>
      <w:marTop w:val="0"/>
      <w:marBottom w:val="0"/>
      <w:divBdr>
        <w:top w:val="none" w:sz="0" w:space="0" w:color="auto"/>
        <w:left w:val="none" w:sz="0" w:space="0" w:color="auto"/>
        <w:bottom w:val="none" w:sz="0" w:space="0" w:color="auto"/>
        <w:right w:val="none" w:sz="0" w:space="0" w:color="auto"/>
      </w:divBdr>
    </w:div>
    <w:div w:id="1130368031">
      <w:bodyDiv w:val="1"/>
      <w:marLeft w:val="0"/>
      <w:marRight w:val="0"/>
      <w:marTop w:val="0"/>
      <w:marBottom w:val="0"/>
      <w:divBdr>
        <w:top w:val="none" w:sz="0" w:space="0" w:color="auto"/>
        <w:left w:val="none" w:sz="0" w:space="0" w:color="auto"/>
        <w:bottom w:val="none" w:sz="0" w:space="0" w:color="auto"/>
        <w:right w:val="none" w:sz="0" w:space="0" w:color="auto"/>
      </w:divBdr>
    </w:div>
    <w:div w:id="1242446042">
      <w:bodyDiv w:val="1"/>
      <w:marLeft w:val="0"/>
      <w:marRight w:val="0"/>
      <w:marTop w:val="0"/>
      <w:marBottom w:val="0"/>
      <w:divBdr>
        <w:top w:val="none" w:sz="0" w:space="0" w:color="auto"/>
        <w:left w:val="none" w:sz="0" w:space="0" w:color="auto"/>
        <w:bottom w:val="none" w:sz="0" w:space="0" w:color="auto"/>
        <w:right w:val="none" w:sz="0" w:space="0" w:color="auto"/>
      </w:divBdr>
    </w:div>
    <w:div w:id="1438137016">
      <w:bodyDiv w:val="1"/>
      <w:marLeft w:val="0"/>
      <w:marRight w:val="0"/>
      <w:marTop w:val="0"/>
      <w:marBottom w:val="0"/>
      <w:divBdr>
        <w:top w:val="none" w:sz="0" w:space="0" w:color="auto"/>
        <w:left w:val="none" w:sz="0" w:space="0" w:color="auto"/>
        <w:bottom w:val="none" w:sz="0" w:space="0" w:color="auto"/>
        <w:right w:val="none" w:sz="0" w:space="0" w:color="auto"/>
      </w:divBdr>
    </w:div>
    <w:div w:id="1464930285">
      <w:bodyDiv w:val="1"/>
      <w:marLeft w:val="0"/>
      <w:marRight w:val="0"/>
      <w:marTop w:val="0"/>
      <w:marBottom w:val="0"/>
      <w:divBdr>
        <w:top w:val="none" w:sz="0" w:space="0" w:color="auto"/>
        <w:left w:val="none" w:sz="0" w:space="0" w:color="auto"/>
        <w:bottom w:val="none" w:sz="0" w:space="0" w:color="auto"/>
        <w:right w:val="none" w:sz="0" w:space="0" w:color="auto"/>
      </w:divBdr>
    </w:div>
    <w:div w:id="149078003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4197069">
      <w:bodyDiv w:val="1"/>
      <w:marLeft w:val="0"/>
      <w:marRight w:val="0"/>
      <w:marTop w:val="0"/>
      <w:marBottom w:val="0"/>
      <w:divBdr>
        <w:top w:val="none" w:sz="0" w:space="0" w:color="auto"/>
        <w:left w:val="none" w:sz="0" w:space="0" w:color="auto"/>
        <w:bottom w:val="none" w:sz="0" w:space="0" w:color="auto"/>
        <w:right w:val="none" w:sz="0" w:space="0" w:color="auto"/>
      </w:divBdr>
    </w:div>
    <w:div w:id="1649356022">
      <w:bodyDiv w:val="1"/>
      <w:marLeft w:val="0"/>
      <w:marRight w:val="0"/>
      <w:marTop w:val="0"/>
      <w:marBottom w:val="0"/>
      <w:divBdr>
        <w:top w:val="none" w:sz="0" w:space="0" w:color="auto"/>
        <w:left w:val="none" w:sz="0" w:space="0" w:color="auto"/>
        <w:bottom w:val="none" w:sz="0" w:space="0" w:color="auto"/>
        <w:right w:val="none" w:sz="0" w:space="0" w:color="auto"/>
      </w:divBdr>
    </w:div>
    <w:div w:id="1790930268">
      <w:bodyDiv w:val="1"/>
      <w:marLeft w:val="0"/>
      <w:marRight w:val="0"/>
      <w:marTop w:val="0"/>
      <w:marBottom w:val="0"/>
      <w:divBdr>
        <w:top w:val="none" w:sz="0" w:space="0" w:color="auto"/>
        <w:left w:val="none" w:sz="0" w:space="0" w:color="auto"/>
        <w:bottom w:val="none" w:sz="0" w:space="0" w:color="auto"/>
        <w:right w:val="none" w:sz="0" w:space="0" w:color="auto"/>
      </w:divBdr>
    </w:div>
    <w:div w:id="1909462343">
      <w:bodyDiv w:val="1"/>
      <w:marLeft w:val="0"/>
      <w:marRight w:val="0"/>
      <w:marTop w:val="0"/>
      <w:marBottom w:val="0"/>
      <w:divBdr>
        <w:top w:val="none" w:sz="0" w:space="0" w:color="auto"/>
        <w:left w:val="none" w:sz="0" w:space="0" w:color="auto"/>
        <w:bottom w:val="none" w:sz="0" w:space="0" w:color="auto"/>
        <w:right w:val="none" w:sz="0" w:space="0" w:color="auto"/>
      </w:divBdr>
    </w:div>
    <w:div w:id="208722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r%C3%AD_tu%E1%BB%87_nh%C3%A2n_t%E1%BA%A1o" TargetMode="External"/><Relationship Id="rId18" Type="http://schemas.openxmlformats.org/officeDocument/2006/relationships/hyperlink" Target="https://vi.wikipedia.org/wiki/T%E1%BB%AB_lo%E1%BA%A1i" TargetMode="External"/><Relationship Id="rId26" Type="http://schemas.openxmlformats.org/officeDocument/2006/relationships/hyperlink" Target="https://vi.wikipedia.org/w/index.php?title=T%E1%BB%AB_%C4%91%E1%BB%93ng_t%E1%BB%B1&amp;action=edit&amp;redlink=1" TargetMode="External"/><Relationship Id="rId39" Type="http://schemas.openxmlformats.org/officeDocument/2006/relationships/image" Target="media/image6.png"/><Relationship Id="rId21" Type="http://schemas.openxmlformats.org/officeDocument/2006/relationships/hyperlink" Target="https://vi.wikipedia.org/wiki/Ti%E1%BA%BFng_Anh" TargetMode="External"/><Relationship Id="rId34" Type="http://schemas.openxmlformats.org/officeDocument/2006/relationships/image" Target="media/image2.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s://nlp.stanford.edu/projects/nmt/"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wikipedia.org/wiki/X%E1%BB%AD_l%C3%BD_ng%C3%B4n_ng%E1%BB%AF_t%E1%BB%B1_nhi%C3%AAn" TargetMode="External"/><Relationship Id="rId17" Type="http://schemas.openxmlformats.org/officeDocument/2006/relationships/hyperlink" Target="https://vi.wikipedia.org/wiki/Nh%E1%BA%ADp_nh%E1%BA%B1ng_(x%E1%BB%AD_l%C3%BD_ng%C3%B4n_ng%E1%BB%AF_t%E1%BB%B1_nhi%C3%AAn)" TargetMode="External"/><Relationship Id="rId25" Type="http://schemas.openxmlformats.org/officeDocument/2006/relationships/hyperlink" Target="https://vi.wikipedia.org/wiki/T%E1%BB%AB_lo%E1%BA%A1i" TargetMode="External"/><Relationship Id="rId33" Type="http://schemas.openxmlformats.org/officeDocument/2006/relationships/hyperlink" Target="https://vi.wikipedia.org/w/index.php?title=Ngh%C4%A9a_b%C3%B3ng&amp;action=edit&amp;redlink=1"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vi.wikipedia.org/wiki/Khoa_h%E1%BB%8Dc_m%C3%A1y_t%C3%ADnh" TargetMode="External"/><Relationship Id="rId20" Type="http://schemas.openxmlformats.org/officeDocument/2006/relationships/hyperlink" Target="https://vi.wikipedia.org/wiki/Ti%E1%BA%BFng_Vi%E1%BB%87t" TargetMode="External"/><Relationship Id="rId29" Type="http://schemas.openxmlformats.org/officeDocument/2006/relationships/hyperlink" Target="https://vi.wikipedia.org/wiki/Ti%E1%BA%BFng_Trung_Qu%E1%BB%91c" TargetMode="External"/><Relationship Id="rId41" Type="http://schemas.openxmlformats.org/officeDocument/2006/relationships/image" Target="media/image8.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vi.wikipedia.org/w/index.php?title=Ng%C3%B4n_ng%E1%BB%AF_bi%E1%BA%BFn_h%C3%ACnh&amp;action=edit&amp;redlink=1" TargetMode="External"/><Relationship Id="rId32" Type="http://schemas.openxmlformats.org/officeDocument/2006/relationships/hyperlink" Target="https://vi.wikipedia.org/w/index.php?title=Kh%E1%BA%A9u_ng%E1%BB%AF&amp;action=edit&amp;redlink=1"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github.com/Hvass-Labs/TensorFlow-Tutorials" TargetMode="External"/><Relationship Id="rId5" Type="http://schemas.openxmlformats.org/officeDocument/2006/relationships/webSettings" Target="webSettings.xml"/><Relationship Id="rId15" Type="http://schemas.openxmlformats.org/officeDocument/2006/relationships/hyperlink" Target="https://vi.wikipedia.org/wiki/D%E1%BB%8Bch_thu%E1%BA%ADt" TargetMode="External"/><Relationship Id="rId23" Type="http://schemas.openxmlformats.org/officeDocument/2006/relationships/hyperlink" Target="https://vi.wikipedia.org/w/index.php?title=T%E1%BB%AB_gh%C3%A9p&amp;action=edit&amp;redlink=1" TargetMode="External"/><Relationship Id="rId28" Type="http://schemas.openxmlformats.org/officeDocument/2006/relationships/hyperlink" Target="https://vi.wikipedia.org/wiki/Ti%E1%BA%BFng_Ph%C3%A1p" TargetMode="External"/><Relationship Id="rId36" Type="http://schemas.openxmlformats.org/officeDocument/2006/relationships/image" Target="media/image3.png"/><Relationship Id="rId49"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hyperlink" Target="https://vi.wikipedia.org/wiki/T%E1%BB%AB_%C4%91a_ngh%C4%A9a" TargetMode="External"/><Relationship Id="rId31" Type="http://schemas.openxmlformats.org/officeDocument/2006/relationships/hyperlink" Target="https://vi.wikipedia.org/wiki/V%C4%83n_h%E1%BB%8Dc" TargetMode="External"/><Relationship Id="rId44" Type="http://schemas.openxmlformats.org/officeDocument/2006/relationships/image" Target="media/image11.png"/><Relationship Id="rId52" Type="http://schemas.openxmlformats.org/officeDocument/2006/relationships/hyperlink" Target="https://www.tensorflow.org/tutorials/seq2seq"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Ng%C3%B4n_ng%E1%BB%AF" TargetMode="External"/><Relationship Id="rId22" Type="http://schemas.openxmlformats.org/officeDocument/2006/relationships/hyperlink" Target="https://vi.wikipedia.org/wiki/Ng%C3%B4n_ng%E1%BB%AF_%C4%91%C6%A1n_l%E1%BA%ADp" TargetMode="External"/><Relationship Id="rId27" Type="http://schemas.openxmlformats.org/officeDocument/2006/relationships/hyperlink" Target="https://vi.wikipedia.org/w/index.php?title=V%C4%83n_c%E1%BA%A3nh&amp;action=edit&amp;redlink=1" TargetMode="External"/><Relationship Id="rId30" Type="http://schemas.openxmlformats.org/officeDocument/2006/relationships/hyperlink" Target="https://vi.wikipedia.org/wiki/Ng%E1%BB%AF_ph%C3%A1p" TargetMode="External"/><Relationship Id="rId35" Type="http://schemas.openxmlformats.org/officeDocument/2006/relationships/hyperlink" Target="https://www.tensorflow.org/api_docs/python/tf/Tensor"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tensorflow/nmt/tree/master/nmt"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y\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4E273-CC5D-4CE3-AABB-1010AB4A7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926</TotalTime>
  <Pages>33</Pages>
  <Words>4374</Words>
  <Characters>24933</Characters>
  <Application>Microsoft Office Word</Application>
  <DocSecurity>0</DocSecurity>
  <Lines>207</Lines>
  <Paragraphs>58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Duy</dc:creator>
  <cp:lastModifiedBy>NhatNguyen</cp:lastModifiedBy>
  <cp:revision>17</cp:revision>
  <dcterms:created xsi:type="dcterms:W3CDTF">2018-05-19T07:26:00Z</dcterms:created>
  <dcterms:modified xsi:type="dcterms:W3CDTF">2018-06-01T05:52:00Z</dcterms:modified>
</cp:coreProperties>
</file>